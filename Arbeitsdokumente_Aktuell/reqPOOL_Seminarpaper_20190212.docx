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Fett"/>
          <w:lang w:val="de-DE"/>
        </w:rPr>
      </w:pPr>
      <w:proofErr w:type="spellStart"/>
      <w:r>
        <w:rPr>
          <w:rStyle w:val="Fett"/>
          <w:lang w:val="de-DE"/>
        </w:rPr>
        <w:t>Dusanic</w:t>
      </w:r>
      <w:proofErr w:type="spellEnd"/>
      <w:r>
        <w:rPr>
          <w:rStyle w:val="Fett"/>
          <w:lang w:val="de-DE"/>
        </w:rPr>
        <w:t xml:space="preserve"> Maja</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rsidR="0046244A" w:rsidRPr="00E87B1F" w:rsidRDefault="00767FED" w:rsidP="0046244A">
      <w:pPr>
        <w:pStyle w:val="InformationenzumAbsender"/>
        <w:framePr w:h="5491" w:hSpace="142" w:wrap="around" w:vAnchor="page" w:x="8897" w:y="3074" w:anchorLock="1"/>
        <w:spacing w:line="360" w:lineRule="auto"/>
        <w:rPr>
          <w:rStyle w:val="Fett"/>
        </w:rPr>
      </w:pPr>
      <w:proofErr w:type="spellStart"/>
      <w:r w:rsidRPr="00E87B1F">
        <w:rPr>
          <w:rStyle w:val="Fett"/>
        </w:rPr>
        <w:t>Ljutic</w:t>
      </w:r>
      <w:proofErr w:type="spellEnd"/>
      <w:r w:rsidRPr="00E87B1F">
        <w:rPr>
          <w:rStyle w:val="Fett"/>
        </w:rPr>
        <w:t xml:space="preserve"> </w:t>
      </w:r>
      <w:proofErr w:type="spellStart"/>
      <w:r w:rsidRPr="00E87B1F">
        <w:rPr>
          <w:rStyle w:val="Fett"/>
        </w:rPr>
        <w:t>Anel</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rsidR="0072313D" w:rsidRPr="00767FED" w:rsidRDefault="0072313D" w:rsidP="0072313D">
      <w:pPr>
        <w:pStyle w:val="InformationenzumAbsender"/>
        <w:framePr w:h="5491" w:hSpace="142" w:wrap="around" w:vAnchor="page" w:x="8897" w:y="3074" w:anchorLock="1"/>
        <w:spacing w:line="360" w:lineRule="auto"/>
        <w:rPr>
          <w:rStyle w:val="Fett"/>
          <w:lang w:val="en-GB"/>
        </w:rPr>
      </w:pPr>
      <w:r w:rsidRPr="00767FED">
        <w:rPr>
          <w:rStyle w:val="Fett"/>
          <w:lang w:val="en-GB"/>
        </w:rPr>
        <w:t>Samardzic Ivan</w:t>
      </w:r>
    </w:p>
    <w:p w:rsidR="0072313D" w:rsidRPr="0072313D" w:rsidRDefault="0072313D" w:rsidP="0072313D">
      <w:pPr>
        <w:pStyle w:val="InformationenzumAbsender"/>
        <w:framePr w:h="5491" w:hSpace="142" w:wrap="around" w:vAnchor="page" w:x="8897" w:y="3074" w:anchorLock="1"/>
        <w:spacing w:line="360" w:lineRule="auto"/>
        <w:rPr>
          <w:rStyle w:val="Fett"/>
          <w:lang w:val="en-GB"/>
        </w:rPr>
      </w:pPr>
      <w:r w:rsidRPr="0072313D">
        <w:rPr>
          <w:rStyle w:val="Fett"/>
          <w:lang w:val="en-GB"/>
        </w:rPr>
        <w:t>K01623903</w:t>
      </w:r>
    </w:p>
    <w:p w:rsidR="0046244A"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Stojcevic Dejan</w:t>
      </w:r>
    </w:p>
    <w:p w:rsidR="00767FED" w:rsidRPr="0013100D" w:rsidRDefault="00767FED" w:rsidP="0046244A">
      <w:pPr>
        <w:pStyle w:val="InformationenzumAbsender"/>
        <w:framePr w:h="5491" w:hSpace="142" w:wrap="around" w:vAnchor="page" w:x="8897" w:y="3074" w:anchorLock="1"/>
        <w:spacing w:line="360" w:lineRule="auto"/>
        <w:rPr>
          <w:rStyle w:val="Fett"/>
        </w:rPr>
      </w:pPr>
      <w:r w:rsidRPr="0013100D">
        <w:rPr>
          <w:rStyle w:val="Fett"/>
        </w:rPr>
        <w:t>K01609062</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w:t>
      </w:r>
      <w:r w:rsidR="0072313D">
        <w:rPr>
          <w:lang w:val="de-DE"/>
        </w:rPr>
        <w:t>im WS 2018/2019</w:t>
      </w:r>
    </w:p>
    <w:p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xml:space="preserve">. Barbara </w:t>
      </w:r>
      <w:proofErr w:type="spellStart"/>
      <w:r w:rsidRPr="00BA4BC7">
        <w:rPr>
          <w:rStyle w:val="Fett"/>
          <w:lang w:val="de-DE"/>
        </w:rPr>
        <w:t>Krumay</w:t>
      </w:r>
      <w:proofErr w:type="spellEnd"/>
    </w:p>
    <w:p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proofErr w:type="spellStart"/>
      <w:r>
        <w:rPr>
          <w:rStyle w:val="Fett"/>
          <w:lang w:val="de-DE"/>
        </w:rPr>
        <w:t>ReqPOOL</w:t>
      </w:r>
      <w:proofErr w:type="spellEnd"/>
      <w:r>
        <w:rPr>
          <w:rStyle w:val="Fett"/>
          <w:lang w:val="de-DE"/>
        </w:rPr>
        <w:t xml:space="preserve">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72313D" w:rsidP="0046244A">
      <w:pPr>
        <w:pStyle w:val="InformationenzumAbsender"/>
        <w:framePr w:h="5491" w:hSpace="142" w:wrap="around" w:vAnchor="page" w:x="8897" w:y="3074" w:anchorLock="1"/>
        <w:spacing w:after="120"/>
        <w:rPr>
          <w:lang w:val="de-DE"/>
        </w:rPr>
      </w:pPr>
      <w:r>
        <w:rPr>
          <w:lang w:val="de-DE"/>
        </w:rPr>
        <w:t>WS 2018 / 2019</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E162A6" w:rsidRPr="0046244A" w:rsidRDefault="00E162A6" w:rsidP="0046244A">
                            <w:pPr>
                              <w:pStyle w:val="Untertitel"/>
                            </w:pPr>
                            <w:r w:rsidRPr="0046244A">
                              <w:t>Seminar</w:t>
                            </w:r>
                            <w:r>
                              <w:t>arbeit</w:t>
                            </w:r>
                          </w:p>
                          <w:p w:rsidR="00E162A6" w:rsidRPr="0046244A" w:rsidRDefault="00E162A6" w:rsidP="00CE400C">
                            <w:r w:rsidRPr="0046244A">
                              <w:t>im Bachelorstudium</w:t>
                            </w:r>
                          </w:p>
                          <w:p w:rsidR="00E162A6" w:rsidRPr="0046244A" w:rsidRDefault="00E162A6" w:rsidP="00CE400C">
                            <w:pPr>
                              <w:pStyle w:val="Untertitel"/>
                            </w:pPr>
                            <w:r>
                              <w:t>Wirtschaftsinformatik</w:t>
                            </w:r>
                          </w:p>
                          <w:p w:rsidR="00E162A6" w:rsidRPr="0046244A" w:rsidRDefault="00E162A6"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E162A6" w:rsidRPr="0046244A" w:rsidRDefault="00E162A6" w:rsidP="0046244A">
                      <w:pPr>
                        <w:pStyle w:val="Untertitel"/>
                      </w:pPr>
                      <w:r w:rsidRPr="0046244A">
                        <w:t>Seminar</w:t>
                      </w:r>
                      <w:r>
                        <w:t>arbeit</w:t>
                      </w:r>
                    </w:p>
                    <w:p w:rsidR="00E162A6" w:rsidRPr="0046244A" w:rsidRDefault="00E162A6" w:rsidP="00CE400C">
                      <w:r w:rsidRPr="0046244A">
                        <w:t>im Bachelorstudium</w:t>
                      </w:r>
                    </w:p>
                    <w:p w:rsidR="00E162A6" w:rsidRPr="0046244A" w:rsidRDefault="00E162A6" w:rsidP="00CE400C">
                      <w:pPr>
                        <w:pStyle w:val="Untertitel"/>
                      </w:pPr>
                      <w:r>
                        <w:t>Wirtschaftsinformatik</w:t>
                      </w:r>
                    </w:p>
                    <w:p w:rsidR="00E162A6" w:rsidRPr="0046244A" w:rsidRDefault="00E162A6"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E162A6" w:rsidRDefault="00E162A6" w:rsidP="0046244A">
                            <w:pPr>
                              <w:pStyle w:val="Titel"/>
                              <w:spacing w:line="199" w:lineRule="auto"/>
                            </w:pPr>
                          </w:p>
                          <w:p w:rsidR="00E162A6" w:rsidRDefault="00E162A6" w:rsidP="0046244A">
                            <w:pPr>
                              <w:pStyle w:val="Titel"/>
                              <w:spacing w:line="199" w:lineRule="auto"/>
                            </w:pPr>
                          </w:p>
                          <w:p w:rsidR="00E162A6" w:rsidRPr="000B2A4B" w:rsidRDefault="00E162A6" w:rsidP="0046244A">
                            <w:pPr>
                              <w:pStyle w:val="Titel"/>
                              <w:spacing w:line="199" w:lineRule="auto"/>
                              <w:rPr>
                                <w:rFonts w:eastAsia="Arial"/>
                                <w:sz w:val="52"/>
                                <w:szCs w:val="52"/>
                              </w:rPr>
                            </w:pPr>
                            <w:r>
                              <w:rPr>
                                <w:rFonts w:eastAsia="Arial"/>
                                <w:sz w:val="52"/>
                                <w:szCs w:val="52"/>
                              </w:rPr>
                              <w:t>Software-eigenentwicklungen in Österreich</w:t>
                            </w:r>
                          </w:p>
                          <w:p w:rsidR="00E162A6" w:rsidRPr="00C33153" w:rsidRDefault="00E162A6"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E162A6" w:rsidRDefault="00E162A6" w:rsidP="0046244A">
                      <w:pPr>
                        <w:pStyle w:val="Titel"/>
                        <w:spacing w:line="199" w:lineRule="auto"/>
                      </w:pPr>
                    </w:p>
                    <w:p w:rsidR="00E162A6" w:rsidRDefault="00E162A6" w:rsidP="0046244A">
                      <w:pPr>
                        <w:pStyle w:val="Titel"/>
                        <w:spacing w:line="199" w:lineRule="auto"/>
                      </w:pPr>
                    </w:p>
                    <w:p w:rsidR="00E162A6" w:rsidRPr="000B2A4B" w:rsidRDefault="00E162A6" w:rsidP="0046244A">
                      <w:pPr>
                        <w:pStyle w:val="Titel"/>
                        <w:spacing w:line="199" w:lineRule="auto"/>
                        <w:rPr>
                          <w:rFonts w:eastAsia="Arial"/>
                          <w:sz w:val="52"/>
                          <w:szCs w:val="52"/>
                        </w:rPr>
                      </w:pPr>
                      <w:r>
                        <w:rPr>
                          <w:rFonts w:eastAsia="Arial"/>
                          <w:sz w:val="52"/>
                          <w:szCs w:val="52"/>
                        </w:rPr>
                        <w:t>Software-eigenentwicklungen in Österreich</w:t>
                      </w:r>
                    </w:p>
                    <w:p w:rsidR="00E162A6" w:rsidRPr="00C33153" w:rsidRDefault="00E162A6"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06477F" w:rsidRDefault="005C0082">
      <w:pPr>
        <w:pStyle w:val="Verzeichnis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863007" w:history="1">
        <w:r w:rsidR="0006477F" w:rsidRPr="00061A21">
          <w:rPr>
            <w:rStyle w:val="Hyperlink"/>
            <w:noProof/>
          </w:rPr>
          <w:t>1.</w:t>
        </w:r>
        <w:r w:rsidR="0006477F">
          <w:rPr>
            <w:rFonts w:asciiTheme="minorHAnsi" w:eastAsiaTheme="minorEastAsia" w:hAnsiTheme="minorHAnsi"/>
            <w:noProof/>
            <w:lang w:eastAsia="de-AT"/>
          </w:rPr>
          <w:tab/>
        </w:r>
        <w:r w:rsidR="0006477F" w:rsidRPr="00061A21">
          <w:rPr>
            <w:rStyle w:val="Hyperlink"/>
            <w:noProof/>
          </w:rPr>
          <w:t>Themenstellung</w:t>
        </w:r>
        <w:r w:rsidR="0006477F">
          <w:rPr>
            <w:noProof/>
            <w:webHidden/>
          </w:rPr>
          <w:tab/>
        </w:r>
        <w:r w:rsidR="0006477F">
          <w:rPr>
            <w:noProof/>
            <w:webHidden/>
          </w:rPr>
          <w:fldChar w:fldCharType="begin"/>
        </w:r>
        <w:r w:rsidR="0006477F">
          <w:rPr>
            <w:noProof/>
            <w:webHidden/>
          </w:rPr>
          <w:instrText xml:space="preserve"> PAGEREF _Toc863007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E162A6">
      <w:pPr>
        <w:pStyle w:val="Verzeichnis2"/>
        <w:rPr>
          <w:rFonts w:asciiTheme="minorHAnsi" w:eastAsiaTheme="minorEastAsia" w:hAnsiTheme="minorHAnsi"/>
          <w:noProof/>
          <w:lang w:eastAsia="de-AT"/>
        </w:rPr>
      </w:pPr>
      <w:hyperlink w:anchor="_Toc863008" w:history="1">
        <w:r w:rsidR="0006477F" w:rsidRPr="00061A21">
          <w:rPr>
            <w:rStyle w:val="Hyperlink"/>
            <w:noProof/>
          </w:rPr>
          <w:t>1.1.</w:t>
        </w:r>
        <w:r w:rsidR="0006477F">
          <w:rPr>
            <w:rFonts w:asciiTheme="minorHAnsi" w:eastAsiaTheme="minorEastAsia" w:hAnsiTheme="minorHAnsi"/>
            <w:noProof/>
            <w:lang w:eastAsia="de-AT"/>
          </w:rPr>
          <w:tab/>
        </w:r>
        <w:r w:rsidR="0006477F" w:rsidRPr="00061A21">
          <w:rPr>
            <w:rStyle w:val="Hyperlink"/>
            <w:noProof/>
          </w:rPr>
          <w:t>Einleitung</w:t>
        </w:r>
        <w:r w:rsidR="0006477F">
          <w:rPr>
            <w:noProof/>
            <w:webHidden/>
          </w:rPr>
          <w:tab/>
        </w:r>
        <w:r w:rsidR="0006477F">
          <w:rPr>
            <w:noProof/>
            <w:webHidden/>
          </w:rPr>
          <w:fldChar w:fldCharType="begin"/>
        </w:r>
        <w:r w:rsidR="0006477F">
          <w:rPr>
            <w:noProof/>
            <w:webHidden/>
          </w:rPr>
          <w:instrText xml:space="preserve"> PAGEREF _Toc863008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E162A6">
      <w:pPr>
        <w:pStyle w:val="Verzeichnis2"/>
        <w:rPr>
          <w:rFonts w:asciiTheme="minorHAnsi" w:eastAsiaTheme="minorEastAsia" w:hAnsiTheme="minorHAnsi"/>
          <w:noProof/>
          <w:lang w:eastAsia="de-AT"/>
        </w:rPr>
      </w:pPr>
      <w:hyperlink w:anchor="_Toc863009" w:history="1">
        <w:r w:rsidR="0006477F" w:rsidRPr="00061A21">
          <w:rPr>
            <w:rStyle w:val="Hyperlink"/>
            <w:noProof/>
          </w:rPr>
          <w:t>1.2.</w:t>
        </w:r>
        <w:r w:rsidR="0006477F">
          <w:rPr>
            <w:rFonts w:asciiTheme="minorHAnsi" w:eastAsiaTheme="minorEastAsia" w:hAnsiTheme="minorHAnsi"/>
            <w:noProof/>
            <w:lang w:eastAsia="de-AT"/>
          </w:rPr>
          <w:tab/>
        </w:r>
        <w:r w:rsidR="0006477F" w:rsidRPr="00061A21">
          <w:rPr>
            <w:rStyle w:val="Hyperlink"/>
            <w:noProof/>
          </w:rPr>
          <w:t>Problembeschreibung &amp; -nachweis</w:t>
        </w:r>
        <w:r w:rsidR="0006477F">
          <w:rPr>
            <w:noProof/>
            <w:webHidden/>
          </w:rPr>
          <w:tab/>
        </w:r>
        <w:r w:rsidR="0006477F">
          <w:rPr>
            <w:noProof/>
            <w:webHidden/>
          </w:rPr>
          <w:fldChar w:fldCharType="begin"/>
        </w:r>
        <w:r w:rsidR="0006477F">
          <w:rPr>
            <w:noProof/>
            <w:webHidden/>
          </w:rPr>
          <w:instrText xml:space="preserve"> PAGEREF _Toc863009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E162A6">
      <w:pPr>
        <w:pStyle w:val="Verzeichnis2"/>
        <w:rPr>
          <w:rFonts w:asciiTheme="minorHAnsi" w:eastAsiaTheme="minorEastAsia" w:hAnsiTheme="minorHAnsi"/>
          <w:noProof/>
          <w:lang w:eastAsia="de-AT"/>
        </w:rPr>
      </w:pPr>
      <w:hyperlink w:anchor="_Toc863010" w:history="1">
        <w:r w:rsidR="0006477F" w:rsidRPr="00061A21">
          <w:rPr>
            <w:rStyle w:val="Hyperlink"/>
            <w:noProof/>
          </w:rPr>
          <w:t>1.3.</w:t>
        </w:r>
        <w:r w:rsidR="0006477F">
          <w:rPr>
            <w:rFonts w:asciiTheme="minorHAnsi" w:eastAsiaTheme="minorEastAsia" w:hAnsiTheme="minorHAnsi"/>
            <w:noProof/>
            <w:lang w:eastAsia="de-AT"/>
          </w:rPr>
          <w:tab/>
        </w:r>
        <w:r w:rsidR="0006477F" w:rsidRPr="00061A21">
          <w:rPr>
            <w:rStyle w:val="Hyperlink"/>
            <w:noProof/>
          </w:rPr>
          <w:t>Ziele</w:t>
        </w:r>
        <w:r w:rsidR="0006477F">
          <w:rPr>
            <w:noProof/>
            <w:webHidden/>
          </w:rPr>
          <w:tab/>
        </w:r>
        <w:r w:rsidR="0006477F">
          <w:rPr>
            <w:noProof/>
            <w:webHidden/>
          </w:rPr>
          <w:fldChar w:fldCharType="begin"/>
        </w:r>
        <w:r w:rsidR="0006477F">
          <w:rPr>
            <w:noProof/>
            <w:webHidden/>
          </w:rPr>
          <w:instrText xml:space="preserve"> PAGEREF _Toc863010 \h </w:instrText>
        </w:r>
        <w:r w:rsidR="0006477F">
          <w:rPr>
            <w:noProof/>
            <w:webHidden/>
          </w:rPr>
        </w:r>
        <w:r w:rsidR="0006477F">
          <w:rPr>
            <w:noProof/>
            <w:webHidden/>
          </w:rPr>
          <w:fldChar w:fldCharType="separate"/>
        </w:r>
        <w:r w:rsidR="0006477F">
          <w:rPr>
            <w:noProof/>
            <w:webHidden/>
          </w:rPr>
          <w:t>6</w:t>
        </w:r>
        <w:r w:rsidR="0006477F">
          <w:rPr>
            <w:noProof/>
            <w:webHidden/>
          </w:rPr>
          <w:fldChar w:fldCharType="end"/>
        </w:r>
      </w:hyperlink>
    </w:p>
    <w:p w:rsidR="0006477F" w:rsidRDefault="00E162A6">
      <w:pPr>
        <w:pStyle w:val="Verzeichnis2"/>
        <w:rPr>
          <w:rFonts w:asciiTheme="minorHAnsi" w:eastAsiaTheme="minorEastAsia" w:hAnsiTheme="minorHAnsi"/>
          <w:noProof/>
          <w:lang w:eastAsia="de-AT"/>
        </w:rPr>
      </w:pPr>
      <w:hyperlink w:anchor="_Toc863011" w:history="1">
        <w:r w:rsidR="0006477F" w:rsidRPr="00061A21">
          <w:rPr>
            <w:rStyle w:val="Hyperlink"/>
            <w:noProof/>
          </w:rPr>
          <w:t>1.4.</w:t>
        </w:r>
        <w:r w:rsidR="0006477F">
          <w:rPr>
            <w:rFonts w:asciiTheme="minorHAnsi" w:eastAsiaTheme="minorEastAsia" w:hAnsiTheme="minorHAnsi"/>
            <w:noProof/>
            <w:lang w:eastAsia="de-AT"/>
          </w:rPr>
          <w:tab/>
        </w:r>
        <w:r w:rsidR="0006477F" w:rsidRPr="00061A21">
          <w:rPr>
            <w:rStyle w:val="Hyperlink"/>
            <w:noProof/>
          </w:rPr>
          <w:t>Forschungsfrage</w:t>
        </w:r>
        <w:r w:rsidR="0006477F">
          <w:rPr>
            <w:noProof/>
            <w:webHidden/>
          </w:rPr>
          <w:tab/>
        </w:r>
        <w:r w:rsidR="0006477F">
          <w:rPr>
            <w:noProof/>
            <w:webHidden/>
          </w:rPr>
          <w:fldChar w:fldCharType="begin"/>
        </w:r>
        <w:r w:rsidR="0006477F">
          <w:rPr>
            <w:noProof/>
            <w:webHidden/>
          </w:rPr>
          <w:instrText xml:space="preserve"> PAGEREF _Toc863011 \h </w:instrText>
        </w:r>
        <w:r w:rsidR="0006477F">
          <w:rPr>
            <w:noProof/>
            <w:webHidden/>
          </w:rPr>
        </w:r>
        <w:r w:rsidR="0006477F">
          <w:rPr>
            <w:noProof/>
            <w:webHidden/>
          </w:rPr>
          <w:fldChar w:fldCharType="separate"/>
        </w:r>
        <w:r w:rsidR="0006477F">
          <w:rPr>
            <w:noProof/>
            <w:webHidden/>
          </w:rPr>
          <w:t>6</w:t>
        </w:r>
        <w:r w:rsidR="0006477F">
          <w:rPr>
            <w:noProof/>
            <w:webHidden/>
          </w:rPr>
          <w:fldChar w:fldCharType="end"/>
        </w:r>
      </w:hyperlink>
    </w:p>
    <w:p w:rsidR="0006477F" w:rsidRDefault="00E162A6">
      <w:pPr>
        <w:pStyle w:val="Verzeichnis1"/>
        <w:rPr>
          <w:rFonts w:asciiTheme="minorHAnsi" w:eastAsiaTheme="minorEastAsia" w:hAnsiTheme="minorHAnsi"/>
          <w:noProof/>
          <w:lang w:eastAsia="de-AT"/>
        </w:rPr>
      </w:pPr>
      <w:hyperlink w:anchor="_Toc863012" w:history="1">
        <w:r w:rsidR="0006477F" w:rsidRPr="00061A21">
          <w:rPr>
            <w:rStyle w:val="Hyperlink"/>
            <w:noProof/>
          </w:rPr>
          <w:t>2.</w:t>
        </w:r>
        <w:r w:rsidR="0006477F">
          <w:rPr>
            <w:rFonts w:asciiTheme="minorHAnsi" w:eastAsiaTheme="minorEastAsia" w:hAnsiTheme="minorHAnsi"/>
            <w:noProof/>
            <w:lang w:eastAsia="de-AT"/>
          </w:rPr>
          <w:tab/>
        </w:r>
        <w:r w:rsidR="0006477F" w:rsidRPr="00061A21">
          <w:rPr>
            <w:rStyle w:val="Hyperlink"/>
            <w:noProof/>
          </w:rPr>
          <w:t>Problemlösungsweg</w:t>
        </w:r>
        <w:r w:rsidR="0006477F">
          <w:rPr>
            <w:noProof/>
            <w:webHidden/>
          </w:rPr>
          <w:tab/>
        </w:r>
        <w:r w:rsidR="0006477F">
          <w:rPr>
            <w:noProof/>
            <w:webHidden/>
          </w:rPr>
          <w:fldChar w:fldCharType="begin"/>
        </w:r>
        <w:r w:rsidR="0006477F">
          <w:rPr>
            <w:noProof/>
            <w:webHidden/>
          </w:rPr>
          <w:instrText xml:space="preserve"> PAGEREF _Toc863012 \h </w:instrText>
        </w:r>
        <w:r w:rsidR="0006477F">
          <w:rPr>
            <w:noProof/>
            <w:webHidden/>
          </w:rPr>
        </w:r>
        <w:r w:rsidR="0006477F">
          <w:rPr>
            <w:noProof/>
            <w:webHidden/>
          </w:rPr>
          <w:fldChar w:fldCharType="separate"/>
        </w:r>
        <w:r w:rsidR="0006477F">
          <w:rPr>
            <w:noProof/>
            <w:webHidden/>
          </w:rPr>
          <w:t>7</w:t>
        </w:r>
        <w:r w:rsidR="0006477F">
          <w:rPr>
            <w:noProof/>
            <w:webHidden/>
          </w:rPr>
          <w:fldChar w:fldCharType="end"/>
        </w:r>
      </w:hyperlink>
    </w:p>
    <w:p w:rsidR="0006477F" w:rsidRDefault="00E162A6">
      <w:pPr>
        <w:pStyle w:val="Verzeichnis2"/>
        <w:rPr>
          <w:rFonts w:asciiTheme="minorHAnsi" w:eastAsiaTheme="minorEastAsia" w:hAnsiTheme="minorHAnsi"/>
          <w:noProof/>
          <w:lang w:eastAsia="de-AT"/>
        </w:rPr>
      </w:pPr>
      <w:hyperlink w:anchor="_Toc863013" w:history="1">
        <w:r w:rsidR="0006477F" w:rsidRPr="00061A21">
          <w:rPr>
            <w:rStyle w:val="Hyperlink"/>
            <w:noProof/>
          </w:rPr>
          <w:t>2.1.</w:t>
        </w:r>
        <w:r w:rsidR="0006477F">
          <w:rPr>
            <w:rFonts w:asciiTheme="minorHAnsi" w:eastAsiaTheme="minorEastAsia" w:hAnsiTheme="minorHAnsi"/>
            <w:noProof/>
            <w:lang w:eastAsia="de-AT"/>
          </w:rPr>
          <w:tab/>
        </w:r>
        <w:r w:rsidR="0006477F" w:rsidRPr="00061A21">
          <w:rPr>
            <w:rStyle w:val="Hyperlink"/>
            <w:noProof/>
          </w:rPr>
          <w:t>Vorgehensmodell</w:t>
        </w:r>
        <w:r w:rsidR="0006477F">
          <w:rPr>
            <w:noProof/>
            <w:webHidden/>
          </w:rPr>
          <w:tab/>
        </w:r>
        <w:r w:rsidR="0006477F">
          <w:rPr>
            <w:noProof/>
            <w:webHidden/>
          </w:rPr>
          <w:fldChar w:fldCharType="begin"/>
        </w:r>
        <w:r w:rsidR="0006477F">
          <w:rPr>
            <w:noProof/>
            <w:webHidden/>
          </w:rPr>
          <w:instrText xml:space="preserve"> PAGEREF _Toc863013 \h </w:instrText>
        </w:r>
        <w:r w:rsidR="0006477F">
          <w:rPr>
            <w:noProof/>
            <w:webHidden/>
          </w:rPr>
        </w:r>
        <w:r w:rsidR="0006477F">
          <w:rPr>
            <w:noProof/>
            <w:webHidden/>
          </w:rPr>
          <w:fldChar w:fldCharType="separate"/>
        </w:r>
        <w:r w:rsidR="0006477F">
          <w:rPr>
            <w:noProof/>
            <w:webHidden/>
          </w:rPr>
          <w:t>7</w:t>
        </w:r>
        <w:r w:rsidR="0006477F">
          <w:rPr>
            <w:noProof/>
            <w:webHidden/>
          </w:rPr>
          <w:fldChar w:fldCharType="end"/>
        </w:r>
      </w:hyperlink>
    </w:p>
    <w:p w:rsidR="0006477F" w:rsidRDefault="00E162A6">
      <w:pPr>
        <w:pStyle w:val="Verzeichnis3"/>
        <w:rPr>
          <w:rFonts w:asciiTheme="minorHAnsi" w:eastAsiaTheme="minorEastAsia" w:hAnsiTheme="minorHAnsi"/>
          <w:lang w:eastAsia="de-AT"/>
        </w:rPr>
      </w:pPr>
      <w:hyperlink w:anchor="_Toc863014" w:history="1">
        <w:r w:rsidR="0006477F" w:rsidRPr="00061A21">
          <w:rPr>
            <w:rStyle w:val="Hyperlink"/>
          </w:rPr>
          <w:t>2.1.1.</w:t>
        </w:r>
        <w:r w:rsidR="0006477F">
          <w:rPr>
            <w:rFonts w:asciiTheme="minorHAnsi" w:eastAsiaTheme="minorEastAsia" w:hAnsiTheme="minorHAnsi"/>
            <w:lang w:eastAsia="de-AT"/>
          </w:rPr>
          <w:tab/>
        </w:r>
        <w:r w:rsidR="0006477F" w:rsidRPr="00061A21">
          <w:rPr>
            <w:rStyle w:val="Hyperlink"/>
          </w:rPr>
          <w:t>Aktionsforschung</w:t>
        </w:r>
        <w:r w:rsidR="0006477F">
          <w:rPr>
            <w:webHidden/>
          </w:rPr>
          <w:tab/>
        </w:r>
        <w:r w:rsidR="0006477F">
          <w:rPr>
            <w:webHidden/>
          </w:rPr>
          <w:fldChar w:fldCharType="begin"/>
        </w:r>
        <w:r w:rsidR="0006477F">
          <w:rPr>
            <w:webHidden/>
          </w:rPr>
          <w:instrText xml:space="preserve"> PAGEREF _Toc863014 \h </w:instrText>
        </w:r>
        <w:r w:rsidR="0006477F">
          <w:rPr>
            <w:webHidden/>
          </w:rPr>
        </w:r>
        <w:r w:rsidR="0006477F">
          <w:rPr>
            <w:webHidden/>
          </w:rPr>
          <w:fldChar w:fldCharType="separate"/>
        </w:r>
        <w:r w:rsidR="0006477F">
          <w:rPr>
            <w:webHidden/>
          </w:rPr>
          <w:t>7</w:t>
        </w:r>
        <w:r w:rsidR="0006477F">
          <w:rPr>
            <w:webHidden/>
          </w:rPr>
          <w:fldChar w:fldCharType="end"/>
        </w:r>
      </w:hyperlink>
    </w:p>
    <w:p w:rsidR="0006477F" w:rsidRDefault="00E162A6">
      <w:pPr>
        <w:pStyle w:val="Verzeichnis2"/>
        <w:rPr>
          <w:rFonts w:asciiTheme="minorHAnsi" w:eastAsiaTheme="minorEastAsia" w:hAnsiTheme="minorHAnsi"/>
          <w:noProof/>
          <w:lang w:eastAsia="de-AT"/>
        </w:rPr>
      </w:pPr>
      <w:hyperlink w:anchor="_Toc863015" w:history="1">
        <w:r w:rsidR="0006477F" w:rsidRPr="00061A21">
          <w:rPr>
            <w:rStyle w:val="Hyperlink"/>
            <w:noProof/>
          </w:rPr>
          <w:t>2.2.</w:t>
        </w:r>
        <w:r w:rsidR="0006477F">
          <w:rPr>
            <w:rFonts w:asciiTheme="minorHAnsi" w:eastAsiaTheme="minorEastAsia" w:hAnsiTheme="minorHAnsi"/>
            <w:noProof/>
            <w:lang w:eastAsia="de-AT"/>
          </w:rPr>
          <w:tab/>
        </w:r>
        <w:r w:rsidR="0006477F" w:rsidRPr="00061A21">
          <w:rPr>
            <w:rStyle w:val="Hyperlink"/>
            <w:noProof/>
          </w:rPr>
          <w:t>Recherche zu den Hauptaspekten</w:t>
        </w:r>
        <w:r w:rsidR="0006477F">
          <w:rPr>
            <w:noProof/>
            <w:webHidden/>
          </w:rPr>
          <w:tab/>
        </w:r>
        <w:r w:rsidR="0006477F">
          <w:rPr>
            <w:noProof/>
            <w:webHidden/>
          </w:rPr>
          <w:fldChar w:fldCharType="begin"/>
        </w:r>
        <w:r w:rsidR="0006477F">
          <w:rPr>
            <w:noProof/>
            <w:webHidden/>
          </w:rPr>
          <w:instrText xml:space="preserve"> PAGEREF _Toc863015 \h </w:instrText>
        </w:r>
        <w:r w:rsidR="0006477F">
          <w:rPr>
            <w:noProof/>
            <w:webHidden/>
          </w:rPr>
        </w:r>
        <w:r w:rsidR="0006477F">
          <w:rPr>
            <w:noProof/>
            <w:webHidden/>
          </w:rPr>
          <w:fldChar w:fldCharType="separate"/>
        </w:r>
        <w:r w:rsidR="0006477F">
          <w:rPr>
            <w:noProof/>
            <w:webHidden/>
          </w:rPr>
          <w:t>8</w:t>
        </w:r>
        <w:r w:rsidR="0006477F">
          <w:rPr>
            <w:noProof/>
            <w:webHidden/>
          </w:rPr>
          <w:fldChar w:fldCharType="end"/>
        </w:r>
      </w:hyperlink>
    </w:p>
    <w:p w:rsidR="0006477F" w:rsidRDefault="00E162A6">
      <w:pPr>
        <w:pStyle w:val="Verzeichnis3"/>
        <w:rPr>
          <w:rFonts w:asciiTheme="minorHAnsi" w:eastAsiaTheme="minorEastAsia" w:hAnsiTheme="minorHAnsi"/>
          <w:lang w:eastAsia="de-AT"/>
        </w:rPr>
      </w:pPr>
      <w:hyperlink w:anchor="_Toc863016" w:history="1">
        <w:r w:rsidR="0006477F" w:rsidRPr="00061A21">
          <w:rPr>
            <w:rStyle w:val="Hyperlink"/>
          </w:rPr>
          <w:t>2.2.1.</w:t>
        </w:r>
        <w:r w:rsidR="0006477F">
          <w:rPr>
            <w:rFonts w:asciiTheme="minorHAnsi" w:eastAsiaTheme="minorEastAsia" w:hAnsiTheme="minorHAnsi"/>
            <w:lang w:eastAsia="de-AT"/>
          </w:rPr>
          <w:tab/>
        </w:r>
        <w:r w:rsidR="0006477F" w:rsidRPr="00061A21">
          <w:rPr>
            <w:rStyle w:val="Hyperlink"/>
          </w:rPr>
          <w:t>Make Or Buy Entscheidung beim Beschaffen von Softwarelösungen</w:t>
        </w:r>
        <w:r w:rsidR="0006477F">
          <w:rPr>
            <w:webHidden/>
          </w:rPr>
          <w:tab/>
        </w:r>
        <w:r w:rsidR="0006477F">
          <w:rPr>
            <w:webHidden/>
          </w:rPr>
          <w:fldChar w:fldCharType="begin"/>
        </w:r>
        <w:r w:rsidR="0006477F">
          <w:rPr>
            <w:webHidden/>
          </w:rPr>
          <w:instrText xml:space="preserve"> PAGEREF _Toc863016 \h </w:instrText>
        </w:r>
        <w:r w:rsidR="0006477F">
          <w:rPr>
            <w:webHidden/>
          </w:rPr>
        </w:r>
        <w:r w:rsidR="0006477F">
          <w:rPr>
            <w:webHidden/>
          </w:rPr>
          <w:fldChar w:fldCharType="separate"/>
        </w:r>
        <w:r w:rsidR="0006477F">
          <w:rPr>
            <w:webHidden/>
          </w:rPr>
          <w:t>9</w:t>
        </w:r>
        <w:r w:rsidR="0006477F">
          <w:rPr>
            <w:webHidden/>
          </w:rPr>
          <w:fldChar w:fldCharType="end"/>
        </w:r>
      </w:hyperlink>
    </w:p>
    <w:p w:rsidR="0006477F" w:rsidRDefault="00E162A6">
      <w:pPr>
        <w:pStyle w:val="Verzeichnis3"/>
        <w:rPr>
          <w:rFonts w:asciiTheme="minorHAnsi" w:eastAsiaTheme="minorEastAsia" w:hAnsiTheme="minorHAnsi"/>
          <w:lang w:eastAsia="de-AT"/>
        </w:rPr>
      </w:pPr>
      <w:hyperlink w:anchor="_Toc863017" w:history="1">
        <w:r w:rsidR="0006477F" w:rsidRPr="00061A21">
          <w:rPr>
            <w:rStyle w:val="Hyperlink"/>
          </w:rPr>
          <w:t>2.2.2.</w:t>
        </w:r>
        <w:r w:rsidR="0006477F">
          <w:rPr>
            <w:rFonts w:asciiTheme="minorHAnsi" w:eastAsiaTheme="minorEastAsia" w:hAnsiTheme="minorHAnsi"/>
            <w:lang w:eastAsia="de-AT"/>
          </w:rPr>
          <w:tab/>
        </w:r>
        <w:r w:rsidR="0006477F" w:rsidRPr="00061A21">
          <w:rPr>
            <w:rStyle w:val="Hyperlink"/>
          </w:rPr>
          <w:t>Individual- VS Standardsoftware</w:t>
        </w:r>
        <w:r w:rsidR="0006477F">
          <w:rPr>
            <w:webHidden/>
          </w:rPr>
          <w:tab/>
        </w:r>
        <w:r w:rsidR="0006477F">
          <w:rPr>
            <w:webHidden/>
          </w:rPr>
          <w:fldChar w:fldCharType="begin"/>
        </w:r>
        <w:r w:rsidR="0006477F">
          <w:rPr>
            <w:webHidden/>
          </w:rPr>
          <w:instrText xml:space="preserve"> PAGEREF _Toc863017 \h </w:instrText>
        </w:r>
        <w:r w:rsidR="0006477F">
          <w:rPr>
            <w:webHidden/>
          </w:rPr>
        </w:r>
        <w:r w:rsidR="0006477F">
          <w:rPr>
            <w:webHidden/>
          </w:rPr>
          <w:fldChar w:fldCharType="separate"/>
        </w:r>
        <w:r w:rsidR="0006477F">
          <w:rPr>
            <w:webHidden/>
          </w:rPr>
          <w:t>10</w:t>
        </w:r>
        <w:r w:rsidR="0006477F">
          <w:rPr>
            <w:webHidden/>
          </w:rPr>
          <w:fldChar w:fldCharType="end"/>
        </w:r>
      </w:hyperlink>
    </w:p>
    <w:p w:rsidR="0006477F" w:rsidRDefault="00E162A6">
      <w:pPr>
        <w:pStyle w:val="Verzeichnis2"/>
        <w:rPr>
          <w:rFonts w:asciiTheme="minorHAnsi" w:eastAsiaTheme="minorEastAsia" w:hAnsiTheme="minorHAnsi"/>
          <w:noProof/>
          <w:lang w:eastAsia="de-AT"/>
        </w:rPr>
      </w:pPr>
      <w:hyperlink w:anchor="_Toc863018" w:history="1">
        <w:r w:rsidR="0006477F" w:rsidRPr="00061A21">
          <w:rPr>
            <w:rStyle w:val="Hyperlink"/>
            <w:noProof/>
          </w:rPr>
          <w:t>2.3.</w:t>
        </w:r>
        <w:r w:rsidR="0006477F">
          <w:rPr>
            <w:rFonts w:asciiTheme="minorHAnsi" w:eastAsiaTheme="minorEastAsia" w:hAnsiTheme="minorHAnsi"/>
            <w:noProof/>
            <w:lang w:eastAsia="de-AT"/>
          </w:rPr>
          <w:tab/>
        </w:r>
        <w:r w:rsidR="0006477F" w:rsidRPr="00061A21">
          <w:rPr>
            <w:rStyle w:val="Hyperlink"/>
            <w:noProof/>
          </w:rPr>
          <w:t>Entwicklung eines Fragebogens &amp; Identifizieren der Erhebungsarten</w:t>
        </w:r>
        <w:r w:rsidR="0006477F">
          <w:rPr>
            <w:noProof/>
            <w:webHidden/>
          </w:rPr>
          <w:tab/>
        </w:r>
        <w:r w:rsidR="0006477F">
          <w:rPr>
            <w:noProof/>
            <w:webHidden/>
          </w:rPr>
          <w:fldChar w:fldCharType="begin"/>
        </w:r>
        <w:r w:rsidR="0006477F">
          <w:rPr>
            <w:noProof/>
            <w:webHidden/>
          </w:rPr>
          <w:instrText xml:space="preserve"> PAGEREF _Toc863018 \h </w:instrText>
        </w:r>
        <w:r w:rsidR="0006477F">
          <w:rPr>
            <w:noProof/>
            <w:webHidden/>
          </w:rPr>
        </w:r>
        <w:r w:rsidR="0006477F">
          <w:rPr>
            <w:noProof/>
            <w:webHidden/>
          </w:rPr>
          <w:fldChar w:fldCharType="separate"/>
        </w:r>
        <w:r w:rsidR="0006477F">
          <w:rPr>
            <w:noProof/>
            <w:webHidden/>
          </w:rPr>
          <w:t>12</w:t>
        </w:r>
        <w:r w:rsidR="0006477F">
          <w:rPr>
            <w:noProof/>
            <w:webHidden/>
          </w:rPr>
          <w:fldChar w:fldCharType="end"/>
        </w:r>
      </w:hyperlink>
    </w:p>
    <w:p w:rsidR="0006477F" w:rsidRDefault="00E162A6">
      <w:pPr>
        <w:pStyle w:val="Verzeichnis3"/>
        <w:rPr>
          <w:rFonts w:asciiTheme="minorHAnsi" w:eastAsiaTheme="minorEastAsia" w:hAnsiTheme="minorHAnsi"/>
          <w:lang w:eastAsia="de-AT"/>
        </w:rPr>
      </w:pPr>
      <w:hyperlink w:anchor="_Toc863019" w:history="1">
        <w:r w:rsidR="0006477F" w:rsidRPr="00061A21">
          <w:rPr>
            <w:rStyle w:val="Hyperlink"/>
          </w:rPr>
          <w:t>2.3.1.</w:t>
        </w:r>
        <w:r w:rsidR="0006477F">
          <w:rPr>
            <w:rFonts w:asciiTheme="minorHAnsi" w:eastAsiaTheme="minorEastAsia" w:hAnsiTheme="minorHAnsi"/>
            <w:lang w:eastAsia="de-AT"/>
          </w:rPr>
          <w:tab/>
        </w:r>
        <w:r w:rsidR="0006477F" w:rsidRPr="00061A21">
          <w:rPr>
            <w:rStyle w:val="Hyperlink"/>
          </w:rPr>
          <w:t>Einleitung eines Fragebogens</w:t>
        </w:r>
        <w:r w:rsidR="0006477F">
          <w:rPr>
            <w:webHidden/>
          </w:rPr>
          <w:tab/>
        </w:r>
        <w:r w:rsidR="0006477F">
          <w:rPr>
            <w:webHidden/>
          </w:rPr>
          <w:fldChar w:fldCharType="begin"/>
        </w:r>
        <w:r w:rsidR="0006477F">
          <w:rPr>
            <w:webHidden/>
          </w:rPr>
          <w:instrText xml:space="preserve"> PAGEREF _Toc863019 \h </w:instrText>
        </w:r>
        <w:r w:rsidR="0006477F">
          <w:rPr>
            <w:webHidden/>
          </w:rPr>
        </w:r>
        <w:r w:rsidR="0006477F">
          <w:rPr>
            <w:webHidden/>
          </w:rPr>
          <w:fldChar w:fldCharType="separate"/>
        </w:r>
        <w:r w:rsidR="0006477F">
          <w:rPr>
            <w:webHidden/>
          </w:rPr>
          <w:t>12</w:t>
        </w:r>
        <w:r w:rsidR="0006477F">
          <w:rPr>
            <w:webHidden/>
          </w:rPr>
          <w:fldChar w:fldCharType="end"/>
        </w:r>
      </w:hyperlink>
    </w:p>
    <w:p w:rsidR="0006477F" w:rsidRDefault="00E162A6">
      <w:pPr>
        <w:pStyle w:val="Verzeichnis3"/>
        <w:rPr>
          <w:rFonts w:asciiTheme="minorHAnsi" w:eastAsiaTheme="minorEastAsia" w:hAnsiTheme="minorHAnsi"/>
          <w:lang w:eastAsia="de-AT"/>
        </w:rPr>
      </w:pPr>
      <w:hyperlink w:anchor="_Toc863020" w:history="1">
        <w:r w:rsidR="0006477F" w:rsidRPr="00061A21">
          <w:rPr>
            <w:rStyle w:val="Hyperlink"/>
          </w:rPr>
          <w:t>2.3.2.</w:t>
        </w:r>
        <w:r w:rsidR="0006477F">
          <w:rPr>
            <w:rFonts w:asciiTheme="minorHAnsi" w:eastAsiaTheme="minorEastAsia" w:hAnsiTheme="minorHAnsi"/>
            <w:lang w:eastAsia="de-AT"/>
          </w:rPr>
          <w:tab/>
        </w:r>
        <w:r w:rsidR="0006477F" w:rsidRPr="00061A21">
          <w:rPr>
            <w:rStyle w:val="Hyperlink"/>
          </w:rPr>
          <w:t>Sinnhaftigkeit und Zweck eines Fragebogens</w:t>
        </w:r>
        <w:r w:rsidR="0006477F">
          <w:rPr>
            <w:webHidden/>
          </w:rPr>
          <w:tab/>
        </w:r>
        <w:r w:rsidR="0006477F">
          <w:rPr>
            <w:webHidden/>
          </w:rPr>
          <w:fldChar w:fldCharType="begin"/>
        </w:r>
        <w:r w:rsidR="0006477F">
          <w:rPr>
            <w:webHidden/>
          </w:rPr>
          <w:instrText xml:space="preserve"> PAGEREF _Toc863020 \h </w:instrText>
        </w:r>
        <w:r w:rsidR="0006477F">
          <w:rPr>
            <w:webHidden/>
          </w:rPr>
        </w:r>
        <w:r w:rsidR="0006477F">
          <w:rPr>
            <w:webHidden/>
          </w:rPr>
          <w:fldChar w:fldCharType="separate"/>
        </w:r>
        <w:r w:rsidR="0006477F">
          <w:rPr>
            <w:webHidden/>
          </w:rPr>
          <w:t>12</w:t>
        </w:r>
        <w:r w:rsidR="0006477F">
          <w:rPr>
            <w:webHidden/>
          </w:rPr>
          <w:fldChar w:fldCharType="end"/>
        </w:r>
      </w:hyperlink>
    </w:p>
    <w:p w:rsidR="0006477F" w:rsidRDefault="00E162A6">
      <w:pPr>
        <w:pStyle w:val="Verzeichnis3"/>
        <w:rPr>
          <w:rFonts w:asciiTheme="minorHAnsi" w:eastAsiaTheme="minorEastAsia" w:hAnsiTheme="minorHAnsi"/>
          <w:lang w:eastAsia="de-AT"/>
        </w:rPr>
      </w:pPr>
      <w:hyperlink w:anchor="_Toc863021" w:history="1">
        <w:r w:rsidR="0006477F" w:rsidRPr="00061A21">
          <w:rPr>
            <w:rStyle w:val="Hyperlink"/>
          </w:rPr>
          <w:t>2.3.3.</w:t>
        </w:r>
        <w:r w:rsidR="0006477F">
          <w:rPr>
            <w:rFonts w:asciiTheme="minorHAnsi" w:eastAsiaTheme="minorEastAsia" w:hAnsiTheme="minorHAnsi"/>
            <w:lang w:eastAsia="de-AT"/>
          </w:rPr>
          <w:tab/>
        </w:r>
        <w:r w:rsidR="0006477F" w:rsidRPr="00061A21">
          <w:rPr>
            <w:rStyle w:val="Hyperlink"/>
          </w:rPr>
          <w:t>Datenerhebungsmethoden eines Fragebogens</w:t>
        </w:r>
        <w:r w:rsidR="0006477F">
          <w:rPr>
            <w:webHidden/>
          </w:rPr>
          <w:tab/>
        </w:r>
        <w:r w:rsidR="0006477F">
          <w:rPr>
            <w:webHidden/>
          </w:rPr>
          <w:fldChar w:fldCharType="begin"/>
        </w:r>
        <w:r w:rsidR="0006477F">
          <w:rPr>
            <w:webHidden/>
          </w:rPr>
          <w:instrText xml:space="preserve"> PAGEREF _Toc863021 \h </w:instrText>
        </w:r>
        <w:r w:rsidR="0006477F">
          <w:rPr>
            <w:webHidden/>
          </w:rPr>
        </w:r>
        <w:r w:rsidR="0006477F">
          <w:rPr>
            <w:webHidden/>
          </w:rPr>
          <w:fldChar w:fldCharType="separate"/>
        </w:r>
        <w:r w:rsidR="0006477F">
          <w:rPr>
            <w:webHidden/>
          </w:rPr>
          <w:t>13</w:t>
        </w:r>
        <w:r w:rsidR="0006477F">
          <w:rPr>
            <w:webHidden/>
          </w:rPr>
          <w:fldChar w:fldCharType="end"/>
        </w:r>
      </w:hyperlink>
    </w:p>
    <w:p w:rsidR="0006477F" w:rsidRDefault="00E162A6">
      <w:pPr>
        <w:pStyle w:val="Verzeichnis3"/>
        <w:tabs>
          <w:tab w:val="left" w:pos="2483"/>
        </w:tabs>
        <w:rPr>
          <w:rFonts w:asciiTheme="minorHAnsi" w:eastAsiaTheme="minorEastAsia" w:hAnsiTheme="minorHAnsi"/>
          <w:lang w:eastAsia="de-AT"/>
        </w:rPr>
      </w:pPr>
      <w:hyperlink w:anchor="_Toc863022" w:history="1">
        <w:r w:rsidR="0006477F" w:rsidRPr="00061A21">
          <w:rPr>
            <w:rStyle w:val="Hyperlink"/>
          </w:rPr>
          <w:t>2.3.3.1.</w:t>
        </w:r>
        <w:r w:rsidR="0006477F">
          <w:rPr>
            <w:rFonts w:asciiTheme="minorHAnsi" w:eastAsiaTheme="minorEastAsia" w:hAnsiTheme="minorHAnsi"/>
            <w:lang w:eastAsia="de-AT"/>
          </w:rPr>
          <w:tab/>
        </w:r>
        <w:r w:rsidR="0006477F" w:rsidRPr="00061A21">
          <w:rPr>
            <w:rStyle w:val="Hyperlink"/>
          </w:rPr>
          <w:t>Angesicht zu Angesicht (Face-to-Face)</w:t>
        </w:r>
        <w:r w:rsidR="0006477F">
          <w:rPr>
            <w:webHidden/>
          </w:rPr>
          <w:tab/>
        </w:r>
        <w:r w:rsidR="0006477F">
          <w:rPr>
            <w:webHidden/>
          </w:rPr>
          <w:fldChar w:fldCharType="begin"/>
        </w:r>
        <w:r w:rsidR="0006477F">
          <w:rPr>
            <w:webHidden/>
          </w:rPr>
          <w:instrText xml:space="preserve"> PAGEREF _Toc863022 \h </w:instrText>
        </w:r>
        <w:r w:rsidR="0006477F">
          <w:rPr>
            <w:webHidden/>
          </w:rPr>
        </w:r>
        <w:r w:rsidR="0006477F">
          <w:rPr>
            <w:webHidden/>
          </w:rPr>
          <w:fldChar w:fldCharType="separate"/>
        </w:r>
        <w:r w:rsidR="0006477F">
          <w:rPr>
            <w:webHidden/>
          </w:rPr>
          <w:t>14</w:t>
        </w:r>
        <w:r w:rsidR="0006477F">
          <w:rPr>
            <w:webHidden/>
          </w:rPr>
          <w:fldChar w:fldCharType="end"/>
        </w:r>
      </w:hyperlink>
    </w:p>
    <w:p w:rsidR="0006477F" w:rsidRDefault="00E162A6">
      <w:pPr>
        <w:pStyle w:val="Verzeichnis3"/>
        <w:tabs>
          <w:tab w:val="left" w:pos="2483"/>
        </w:tabs>
        <w:rPr>
          <w:rFonts w:asciiTheme="minorHAnsi" w:eastAsiaTheme="minorEastAsia" w:hAnsiTheme="minorHAnsi"/>
          <w:lang w:eastAsia="de-AT"/>
        </w:rPr>
      </w:pPr>
      <w:hyperlink w:anchor="_Toc863023" w:history="1">
        <w:r w:rsidR="0006477F" w:rsidRPr="00061A21">
          <w:rPr>
            <w:rStyle w:val="Hyperlink"/>
          </w:rPr>
          <w:t>2.3.3.2.</w:t>
        </w:r>
        <w:r w:rsidR="0006477F">
          <w:rPr>
            <w:rFonts w:asciiTheme="minorHAnsi" w:eastAsiaTheme="minorEastAsia" w:hAnsiTheme="minorHAnsi"/>
            <w:lang w:eastAsia="de-AT"/>
          </w:rPr>
          <w:tab/>
        </w:r>
        <w:r w:rsidR="0006477F" w:rsidRPr="00061A21">
          <w:rPr>
            <w:rStyle w:val="Hyperlink"/>
          </w:rPr>
          <w:t>Angesicht zu Angesicht CAPI (Face-to-Face CAPI)</w:t>
        </w:r>
        <w:r w:rsidR="0006477F">
          <w:rPr>
            <w:webHidden/>
          </w:rPr>
          <w:tab/>
        </w:r>
        <w:r w:rsidR="0006477F">
          <w:rPr>
            <w:webHidden/>
          </w:rPr>
          <w:fldChar w:fldCharType="begin"/>
        </w:r>
        <w:r w:rsidR="0006477F">
          <w:rPr>
            <w:webHidden/>
          </w:rPr>
          <w:instrText xml:space="preserve"> PAGEREF _Toc863023 \h </w:instrText>
        </w:r>
        <w:r w:rsidR="0006477F">
          <w:rPr>
            <w:webHidden/>
          </w:rPr>
        </w:r>
        <w:r w:rsidR="0006477F">
          <w:rPr>
            <w:webHidden/>
          </w:rPr>
          <w:fldChar w:fldCharType="separate"/>
        </w:r>
        <w:r w:rsidR="0006477F">
          <w:rPr>
            <w:webHidden/>
          </w:rPr>
          <w:t>15</w:t>
        </w:r>
        <w:r w:rsidR="0006477F">
          <w:rPr>
            <w:webHidden/>
          </w:rPr>
          <w:fldChar w:fldCharType="end"/>
        </w:r>
      </w:hyperlink>
    </w:p>
    <w:p w:rsidR="0006477F" w:rsidRDefault="00E162A6">
      <w:pPr>
        <w:pStyle w:val="Verzeichnis3"/>
        <w:tabs>
          <w:tab w:val="left" w:pos="2483"/>
        </w:tabs>
        <w:rPr>
          <w:rFonts w:asciiTheme="minorHAnsi" w:eastAsiaTheme="minorEastAsia" w:hAnsiTheme="minorHAnsi"/>
          <w:lang w:eastAsia="de-AT"/>
        </w:rPr>
      </w:pPr>
      <w:hyperlink w:anchor="_Toc863024" w:history="1">
        <w:r w:rsidR="0006477F" w:rsidRPr="00061A21">
          <w:rPr>
            <w:rStyle w:val="Hyperlink"/>
          </w:rPr>
          <w:t>2.3.3.3.</w:t>
        </w:r>
        <w:r w:rsidR="0006477F">
          <w:rPr>
            <w:rFonts w:asciiTheme="minorHAnsi" w:eastAsiaTheme="minorEastAsia" w:hAnsiTheme="minorHAnsi"/>
            <w:lang w:eastAsia="de-AT"/>
          </w:rPr>
          <w:tab/>
        </w:r>
        <w:r w:rsidR="0006477F" w:rsidRPr="00061A21">
          <w:rPr>
            <w:rStyle w:val="Hyperlink"/>
          </w:rPr>
          <w:t>Telefonische Fragebögen</w:t>
        </w:r>
        <w:r w:rsidR="0006477F">
          <w:rPr>
            <w:webHidden/>
          </w:rPr>
          <w:tab/>
        </w:r>
        <w:r w:rsidR="0006477F">
          <w:rPr>
            <w:webHidden/>
          </w:rPr>
          <w:fldChar w:fldCharType="begin"/>
        </w:r>
        <w:r w:rsidR="0006477F">
          <w:rPr>
            <w:webHidden/>
          </w:rPr>
          <w:instrText xml:space="preserve"> PAGEREF _Toc863024 \h </w:instrText>
        </w:r>
        <w:r w:rsidR="0006477F">
          <w:rPr>
            <w:webHidden/>
          </w:rPr>
        </w:r>
        <w:r w:rsidR="0006477F">
          <w:rPr>
            <w:webHidden/>
          </w:rPr>
          <w:fldChar w:fldCharType="separate"/>
        </w:r>
        <w:r w:rsidR="0006477F">
          <w:rPr>
            <w:webHidden/>
          </w:rPr>
          <w:t>15</w:t>
        </w:r>
        <w:r w:rsidR="0006477F">
          <w:rPr>
            <w:webHidden/>
          </w:rPr>
          <w:fldChar w:fldCharType="end"/>
        </w:r>
      </w:hyperlink>
    </w:p>
    <w:p w:rsidR="0006477F" w:rsidRDefault="00E162A6">
      <w:pPr>
        <w:pStyle w:val="Verzeichnis3"/>
        <w:tabs>
          <w:tab w:val="left" w:pos="2483"/>
        </w:tabs>
        <w:rPr>
          <w:rFonts w:asciiTheme="minorHAnsi" w:eastAsiaTheme="minorEastAsia" w:hAnsiTheme="minorHAnsi"/>
          <w:lang w:eastAsia="de-AT"/>
        </w:rPr>
      </w:pPr>
      <w:hyperlink w:anchor="_Toc863025" w:history="1">
        <w:r w:rsidR="0006477F" w:rsidRPr="00061A21">
          <w:rPr>
            <w:rStyle w:val="Hyperlink"/>
          </w:rPr>
          <w:t>2.3.3.4.</w:t>
        </w:r>
        <w:r w:rsidR="0006477F">
          <w:rPr>
            <w:rFonts w:asciiTheme="minorHAnsi" w:eastAsiaTheme="minorEastAsia" w:hAnsiTheme="minorHAnsi"/>
            <w:lang w:eastAsia="de-AT"/>
          </w:rPr>
          <w:tab/>
        </w:r>
        <w:r w:rsidR="0006477F" w:rsidRPr="00061A21">
          <w:rPr>
            <w:rStyle w:val="Hyperlink"/>
          </w:rPr>
          <w:t>Selbstvollständige Befragungen</w:t>
        </w:r>
        <w:r w:rsidR="0006477F">
          <w:rPr>
            <w:webHidden/>
          </w:rPr>
          <w:tab/>
        </w:r>
        <w:r w:rsidR="0006477F">
          <w:rPr>
            <w:webHidden/>
          </w:rPr>
          <w:fldChar w:fldCharType="begin"/>
        </w:r>
        <w:r w:rsidR="0006477F">
          <w:rPr>
            <w:webHidden/>
          </w:rPr>
          <w:instrText xml:space="preserve"> PAGEREF _Toc863025 \h </w:instrText>
        </w:r>
        <w:r w:rsidR="0006477F">
          <w:rPr>
            <w:webHidden/>
          </w:rPr>
        </w:r>
        <w:r w:rsidR="0006477F">
          <w:rPr>
            <w:webHidden/>
          </w:rPr>
          <w:fldChar w:fldCharType="separate"/>
        </w:r>
        <w:r w:rsidR="0006477F">
          <w:rPr>
            <w:webHidden/>
          </w:rPr>
          <w:t>16</w:t>
        </w:r>
        <w:r w:rsidR="0006477F">
          <w:rPr>
            <w:webHidden/>
          </w:rPr>
          <w:fldChar w:fldCharType="end"/>
        </w:r>
      </w:hyperlink>
    </w:p>
    <w:p w:rsidR="0006477F" w:rsidRDefault="00E162A6">
      <w:pPr>
        <w:pStyle w:val="Verzeichnis3"/>
        <w:rPr>
          <w:rFonts w:asciiTheme="minorHAnsi" w:eastAsiaTheme="minorEastAsia" w:hAnsiTheme="minorHAnsi"/>
          <w:lang w:eastAsia="de-AT"/>
        </w:rPr>
      </w:pPr>
      <w:hyperlink w:anchor="_Toc863026" w:history="1">
        <w:r w:rsidR="0006477F" w:rsidRPr="00061A21">
          <w:rPr>
            <w:rStyle w:val="Hyperlink"/>
          </w:rPr>
          <w:t>2.3.4.</w:t>
        </w:r>
        <w:r w:rsidR="0006477F">
          <w:rPr>
            <w:rFonts w:asciiTheme="minorHAnsi" w:eastAsiaTheme="minorEastAsia" w:hAnsiTheme="minorHAnsi"/>
            <w:lang w:eastAsia="de-AT"/>
          </w:rPr>
          <w:tab/>
        </w:r>
        <w:r w:rsidR="0006477F" w:rsidRPr="00061A21">
          <w:rPr>
            <w:rStyle w:val="Hyperlink"/>
          </w:rPr>
          <w:t>Befragungsmethoden eines Fragebogens</w:t>
        </w:r>
        <w:r w:rsidR="0006477F">
          <w:rPr>
            <w:webHidden/>
          </w:rPr>
          <w:tab/>
        </w:r>
        <w:r w:rsidR="0006477F">
          <w:rPr>
            <w:webHidden/>
          </w:rPr>
          <w:fldChar w:fldCharType="begin"/>
        </w:r>
        <w:r w:rsidR="0006477F">
          <w:rPr>
            <w:webHidden/>
          </w:rPr>
          <w:instrText xml:space="preserve"> PAGEREF _Toc863026 \h </w:instrText>
        </w:r>
        <w:r w:rsidR="0006477F">
          <w:rPr>
            <w:webHidden/>
          </w:rPr>
        </w:r>
        <w:r w:rsidR="0006477F">
          <w:rPr>
            <w:webHidden/>
          </w:rPr>
          <w:fldChar w:fldCharType="separate"/>
        </w:r>
        <w:r w:rsidR="0006477F">
          <w:rPr>
            <w:webHidden/>
          </w:rPr>
          <w:t>17</w:t>
        </w:r>
        <w:r w:rsidR="0006477F">
          <w:rPr>
            <w:webHidden/>
          </w:rPr>
          <w:fldChar w:fldCharType="end"/>
        </w:r>
      </w:hyperlink>
    </w:p>
    <w:p w:rsidR="0006477F" w:rsidRDefault="00E162A6">
      <w:pPr>
        <w:pStyle w:val="Verzeichnis3"/>
        <w:tabs>
          <w:tab w:val="left" w:pos="2483"/>
        </w:tabs>
        <w:rPr>
          <w:rFonts w:asciiTheme="minorHAnsi" w:eastAsiaTheme="minorEastAsia" w:hAnsiTheme="minorHAnsi"/>
          <w:lang w:eastAsia="de-AT"/>
        </w:rPr>
      </w:pPr>
      <w:hyperlink w:anchor="_Toc863027" w:history="1">
        <w:r w:rsidR="0006477F" w:rsidRPr="00061A21">
          <w:rPr>
            <w:rStyle w:val="Hyperlink"/>
          </w:rPr>
          <w:t>2.3.4.1.</w:t>
        </w:r>
        <w:r w:rsidR="0006477F">
          <w:rPr>
            <w:rFonts w:asciiTheme="minorHAnsi" w:eastAsiaTheme="minorEastAsia" w:hAnsiTheme="minorHAnsi"/>
            <w:lang w:eastAsia="de-AT"/>
          </w:rPr>
          <w:tab/>
        </w:r>
        <w:r w:rsidR="0006477F" w:rsidRPr="00061A21">
          <w:rPr>
            <w:rStyle w:val="Hyperlink"/>
          </w:rPr>
          <w:t>Offene und Geschlossene Fragen</w:t>
        </w:r>
        <w:r w:rsidR="0006477F">
          <w:rPr>
            <w:webHidden/>
          </w:rPr>
          <w:tab/>
        </w:r>
        <w:r w:rsidR="0006477F">
          <w:rPr>
            <w:webHidden/>
          </w:rPr>
          <w:fldChar w:fldCharType="begin"/>
        </w:r>
        <w:r w:rsidR="0006477F">
          <w:rPr>
            <w:webHidden/>
          </w:rPr>
          <w:instrText xml:space="preserve"> PAGEREF _Toc863027 \h </w:instrText>
        </w:r>
        <w:r w:rsidR="0006477F">
          <w:rPr>
            <w:webHidden/>
          </w:rPr>
        </w:r>
        <w:r w:rsidR="0006477F">
          <w:rPr>
            <w:webHidden/>
          </w:rPr>
          <w:fldChar w:fldCharType="separate"/>
        </w:r>
        <w:r w:rsidR="0006477F">
          <w:rPr>
            <w:webHidden/>
          </w:rPr>
          <w:t>18</w:t>
        </w:r>
        <w:r w:rsidR="0006477F">
          <w:rPr>
            <w:webHidden/>
          </w:rPr>
          <w:fldChar w:fldCharType="end"/>
        </w:r>
      </w:hyperlink>
    </w:p>
    <w:p w:rsidR="0006477F" w:rsidRDefault="00E162A6">
      <w:pPr>
        <w:pStyle w:val="Verzeichnis3"/>
        <w:tabs>
          <w:tab w:val="left" w:pos="2483"/>
        </w:tabs>
        <w:rPr>
          <w:rFonts w:asciiTheme="minorHAnsi" w:eastAsiaTheme="minorEastAsia" w:hAnsiTheme="minorHAnsi"/>
          <w:lang w:eastAsia="de-AT"/>
        </w:rPr>
      </w:pPr>
      <w:hyperlink w:anchor="_Toc863028" w:history="1">
        <w:r w:rsidR="0006477F" w:rsidRPr="00061A21">
          <w:rPr>
            <w:rStyle w:val="Hyperlink"/>
          </w:rPr>
          <w:t>2.3.4.2.</w:t>
        </w:r>
        <w:r w:rsidR="0006477F">
          <w:rPr>
            <w:rFonts w:asciiTheme="minorHAnsi" w:eastAsiaTheme="minorEastAsia" w:hAnsiTheme="minorHAnsi"/>
            <w:lang w:eastAsia="de-AT"/>
          </w:rPr>
          <w:tab/>
        </w:r>
        <w:r w:rsidR="0006477F" w:rsidRPr="00061A21">
          <w:rPr>
            <w:rStyle w:val="Hyperlink"/>
          </w:rPr>
          <w:t>Vorcodierte Fragen</w:t>
        </w:r>
        <w:r w:rsidR="0006477F">
          <w:rPr>
            <w:webHidden/>
          </w:rPr>
          <w:tab/>
        </w:r>
        <w:r w:rsidR="0006477F">
          <w:rPr>
            <w:webHidden/>
          </w:rPr>
          <w:fldChar w:fldCharType="begin"/>
        </w:r>
        <w:r w:rsidR="0006477F">
          <w:rPr>
            <w:webHidden/>
          </w:rPr>
          <w:instrText xml:space="preserve"> PAGEREF _Toc863028 \h </w:instrText>
        </w:r>
        <w:r w:rsidR="0006477F">
          <w:rPr>
            <w:webHidden/>
          </w:rPr>
        </w:r>
        <w:r w:rsidR="0006477F">
          <w:rPr>
            <w:webHidden/>
          </w:rPr>
          <w:fldChar w:fldCharType="separate"/>
        </w:r>
        <w:r w:rsidR="0006477F">
          <w:rPr>
            <w:webHidden/>
          </w:rPr>
          <w:t>18</w:t>
        </w:r>
        <w:r w:rsidR="0006477F">
          <w:rPr>
            <w:webHidden/>
          </w:rPr>
          <w:fldChar w:fldCharType="end"/>
        </w:r>
      </w:hyperlink>
    </w:p>
    <w:p w:rsidR="0006477F" w:rsidRDefault="00E162A6">
      <w:pPr>
        <w:pStyle w:val="Verzeichnis3"/>
        <w:tabs>
          <w:tab w:val="left" w:pos="2483"/>
        </w:tabs>
        <w:rPr>
          <w:rFonts w:asciiTheme="minorHAnsi" w:eastAsiaTheme="minorEastAsia" w:hAnsiTheme="minorHAnsi"/>
          <w:lang w:eastAsia="de-AT"/>
        </w:rPr>
      </w:pPr>
      <w:hyperlink w:anchor="_Toc863029" w:history="1">
        <w:r w:rsidR="0006477F" w:rsidRPr="00061A21">
          <w:rPr>
            <w:rStyle w:val="Hyperlink"/>
          </w:rPr>
          <w:t>2.3.4.3.</w:t>
        </w:r>
        <w:r w:rsidR="0006477F">
          <w:rPr>
            <w:rFonts w:asciiTheme="minorHAnsi" w:eastAsiaTheme="minorEastAsia" w:hAnsiTheme="minorHAnsi"/>
            <w:lang w:eastAsia="de-AT"/>
          </w:rPr>
          <w:tab/>
        </w:r>
        <w:r w:rsidR="0006477F" w:rsidRPr="00061A21">
          <w:rPr>
            <w:rStyle w:val="Hyperlink"/>
          </w:rPr>
          <w:t>Vorcodierte offene Fragen</w:t>
        </w:r>
        <w:r w:rsidR="0006477F">
          <w:rPr>
            <w:webHidden/>
          </w:rPr>
          <w:tab/>
        </w:r>
        <w:r w:rsidR="0006477F">
          <w:rPr>
            <w:webHidden/>
          </w:rPr>
          <w:fldChar w:fldCharType="begin"/>
        </w:r>
        <w:r w:rsidR="0006477F">
          <w:rPr>
            <w:webHidden/>
          </w:rPr>
          <w:instrText xml:space="preserve"> PAGEREF _Toc863029 \h </w:instrText>
        </w:r>
        <w:r w:rsidR="0006477F">
          <w:rPr>
            <w:webHidden/>
          </w:rPr>
        </w:r>
        <w:r w:rsidR="0006477F">
          <w:rPr>
            <w:webHidden/>
          </w:rPr>
          <w:fldChar w:fldCharType="separate"/>
        </w:r>
        <w:r w:rsidR="0006477F">
          <w:rPr>
            <w:webHidden/>
          </w:rPr>
          <w:t>19</w:t>
        </w:r>
        <w:r w:rsidR="0006477F">
          <w:rPr>
            <w:webHidden/>
          </w:rPr>
          <w:fldChar w:fldCharType="end"/>
        </w:r>
      </w:hyperlink>
    </w:p>
    <w:p w:rsidR="0006477F" w:rsidRDefault="00E162A6">
      <w:pPr>
        <w:pStyle w:val="Verzeichnis3"/>
        <w:tabs>
          <w:tab w:val="left" w:pos="2483"/>
        </w:tabs>
        <w:rPr>
          <w:rFonts w:asciiTheme="minorHAnsi" w:eastAsiaTheme="minorEastAsia" w:hAnsiTheme="minorHAnsi"/>
          <w:lang w:eastAsia="de-AT"/>
        </w:rPr>
      </w:pPr>
      <w:hyperlink w:anchor="_Toc863030" w:history="1">
        <w:r w:rsidR="0006477F" w:rsidRPr="00061A21">
          <w:rPr>
            <w:rStyle w:val="Hyperlink"/>
          </w:rPr>
          <w:t>2.3.4.4.</w:t>
        </w:r>
        <w:r w:rsidR="0006477F">
          <w:rPr>
            <w:rFonts w:asciiTheme="minorHAnsi" w:eastAsiaTheme="minorEastAsia" w:hAnsiTheme="minorHAnsi"/>
            <w:lang w:eastAsia="de-AT"/>
          </w:rPr>
          <w:tab/>
        </w:r>
        <w:r w:rsidR="0006477F" w:rsidRPr="00061A21">
          <w:rPr>
            <w:rStyle w:val="Hyperlink"/>
          </w:rPr>
          <w:t>Mehrfachauswahl (Multiple Choice) Fragen</w:t>
        </w:r>
        <w:r w:rsidR="0006477F">
          <w:rPr>
            <w:webHidden/>
          </w:rPr>
          <w:tab/>
        </w:r>
        <w:r w:rsidR="0006477F">
          <w:rPr>
            <w:webHidden/>
          </w:rPr>
          <w:fldChar w:fldCharType="begin"/>
        </w:r>
        <w:r w:rsidR="0006477F">
          <w:rPr>
            <w:webHidden/>
          </w:rPr>
          <w:instrText xml:space="preserve"> PAGEREF _Toc863030 \h </w:instrText>
        </w:r>
        <w:r w:rsidR="0006477F">
          <w:rPr>
            <w:webHidden/>
          </w:rPr>
        </w:r>
        <w:r w:rsidR="0006477F">
          <w:rPr>
            <w:webHidden/>
          </w:rPr>
          <w:fldChar w:fldCharType="separate"/>
        </w:r>
        <w:r w:rsidR="0006477F">
          <w:rPr>
            <w:webHidden/>
          </w:rPr>
          <w:t>20</w:t>
        </w:r>
        <w:r w:rsidR="0006477F">
          <w:rPr>
            <w:webHidden/>
          </w:rPr>
          <w:fldChar w:fldCharType="end"/>
        </w:r>
      </w:hyperlink>
    </w:p>
    <w:p w:rsidR="0006477F" w:rsidRDefault="00E162A6">
      <w:pPr>
        <w:pStyle w:val="Verzeichnis2"/>
        <w:rPr>
          <w:rFonts w:asciiTheme="minorHAnsi" w:eastAsiaTheme="minorEastAsia" w:hAnsiTheme="minorHAnsi"/>
          <w:noProof/>
          <w:lang w:eastAsia="de-AT"/>
        </w:rPr>
      </w:pPr>
      <w:hyperlink w:anchor="_Toc863031" w:history="1">
        <w:r w:rsidR="0006477F" w:rsidRPr="00061A21">
          <w:rPr>
            <w:rStyle w:val="Hyperlink"/>
            <w:noProof/>
          </w:rPr>
          <w:t>2.4.</w:t>
        </w:r>
        <w:r w:rsidR="0006477F">
          <w:rPr>
            <w:rFonts w:asciiTheme="minorHAnsi" w:eastAsiaTheme="minorEastAsia" w:hAnsiTheme="minorHAnsi"/>
            <w:noProof/>
            <w:lang w:eastAsia="de-AT"/>
          </w:rPr>
          <w:tab/>
        </w:r>
        <w:r w:rsidR="0006477F" w:rsidRPr="00061A21">
          <w:rPr>
            <w:rStyle w:val="Hyperlink"/>
            <w:noProof/>
          </w:rPr>
          <w:t>Identifikation der 1000 größten Unternehmen Österreichs &amp; Kategorisierung der Unternehmen nach Geschäftsbereich</w:t>
        </w:r>
        <w:r w:rsidR="0006477F">
          <w:rPr>
            <w:noProof/>
            <w:webHidden/>
          </w:rPr>
          <w:tab/>
        </w:r>
        <w:r w:rsidR="0006477F">
          <w:rPr>
            <w:noProof/>
            <w:webHidden/>
          </w:rPr>
          <w:fldChar w:fldCharType="begin"/>
        </w:r>
        <w:r w:rsidR="0006477F">
          <w:rPr>
            <w:noProof/>
            <w:webHidden/>
          </w:rPr>
          <w:instrText xml:space="preserve"> PAGEREF _Toc863031 \h </w:instrText>
        </w:r>
        <w:r w:rsidR="0006477F">
          <w:rPr>
            <w:noProof/>
            <w:webHidden/>
          </w:rPr>
        </w:r>
        <w:r w:rsidR="0006477F">
          <w:rPr>
            <w:noProof/>
            <w:webHidden/>
          </w:rPr>
          <w:fldChar w:fldCharType="separate"/>
        </w:r>
        <w:r w:rsidR="0006477F">
          <w:rPr>
            <w:noProof/>
            <w:webHidden/>
          </w:rPr>
          <w:t>21</w:t>
        </w:r>
        <w:r w:rsidR="0006477F">
          <w:rPr>
            <w:noProof/>
            <w:webHidden/>
          </w:rPr>
          <w:fldChar w:fldCharType="end"/>
        </w:r>
      </w:hyperlink>
    </w:p>
    <w:p w:rsidR="0006477F" w:rsidRDefault="00E162A6">
      <w:pPr>
        <w:pStyle w:val="Verzeichnis2"/>
        <w:rPr>
          <w:rFonts w:asciiTheme="minorHAnsi" w:eastAsiaTheme="minorEastAsia" w:hAnsiTheme="minorHAnsi"/>
          <w:noProof/>
          <w:lang w:eastAsia="de-AT"/>
        </w:rPr>
      </w:pPr>
      <w:hyperlink w:anchor="_Toc863032" w:history="1">
        <w:r w:rsidR="0006477F" w:rsidRPr="00061A21">
          <w:rPr>
            <w:rStyle w:val="Hyperlink"/>
            <w:noProof/>
          </w:rPr>
          <w:t>2.5.</w:t>
        </w:r>
        <w:r w:rsidR="0006477F">
          <w:rPr>
            <w:rFonts w:asciiTheme="minorHAnsi" w:eastAsiaTheme="minorEastAsia" w:hAnsiTheme="minorHAnsi"/>
            <w:noProof/>
            <w:lang w:eastAsia="de-AT"/>
          </w:rPr>
          <w:tab/>
        </w:r>
        <w:r w:rsidR="0006477F" w:rsidRPr="00061A21">
          <w:rPr>
            <w:rStyle w:val="Hyperlink"/>
            <w:noProof/>
          </w:rPr>
          <w:t>Erstellung des Fragebogens / Erhebungsinstruments</w:t>
        </w:r>
        <w:r w:rsidR="0006477F">
          <w:rPr>
            <w:noProof/>
            <w:webHidden/>
          </w:rPr>
          <w:tab/>
        </w:r>
        <w:r w:rsidR="0006477F">
          <w:rPr>
            <w:noProof/>
            <w:webHidden/>
          </w:rPr>
          <w:fldChar w:fldCharType="begin"/>
        </w:r>
        <w:r w:rsidR="0006477F">
          <w:rPr>
            <w:noProof/>
            <w:webHidden/>
          </w:rPr>
          <w:instrText xml:space="preserve"> PAGEREF _Toc863032 \h </w:instrText>
        </w:r>
        <w:r w:rsidR="0006477F">
          <w:rPr>
            <w:noProof/>
            <w:webHidden/>
          </w:rPr>
        </w:r>
        <w:r w:rsidR="0006477F">
          <w:rPr>
            <w:noProof/>
            <w:webHidden/>
          </w:rPr>
          <w:fldChar w:fldCharType="separate"/>
        </w:r>
        <w:r w:rsidR="0006477F">
          <w:rPr>
            <w:noProof/>
            <w:webHidden/>
          </w:rPr>
          <w:t>26</w:t>
        </w:r>
        <w:r w:rsidR="0006477F">
          <w:rPr>
            <w:noProof/>
            <w:webHidden/>
          </w:rPr>
          <w:fldChar w:fldCharType="end"/>
        </w:r>
      </w:hyperlink>
    </w:p>
    <w:p w:rsidR="0006477F" w:rsidRDefault="00E162A6">
      <w:pPr>
        <w:pStyle w:val="Verzeichnis3"/>
        <w:rPr>
          <w:rFonts w:asciiTheme="minorHAnsi" w:eastAsiaTheme="minorEastAsia" w:hAnsiTheme="minorHAnsi"/>
          <w:lang w:eastAsia="de-AT"/>
        </w:rPr>
      </w:pPr>
      <w:hyperlink w:anchor="_Toc863033" w:history="1">
        <w:r w:rsidR="0006477F" w:rsidRPr="00061A21">
          <w:rPr>
            <w:rStyle w:val="Hyperlink"/>
          </w:rPr>
          <w:t>2.5.1.</w:t>
        </w:r>
        <w:r w:rsidR="0006477F">
          <w:rPr>
            <w:rFonts w:asciiTheme="minorHAnsi" w:eastAsiaTheme="minorEastAsia" w:hAnsiTheme="minorHAnsi"/>
            <w:lang w:eastAsia="de-AT"/>
          </w:rPr>
          <w:tab/>
        </w:r>
        <w:r w:rsidR="0006477F" w:rsidRPr="00061A21">
          <w:rPr>
            <w:rStyle w:val="Hyperlink"/>
          </w:rPr>
          <w:t>Struktur des Fragebogens</w:t>
        </w:r>
        <w:r w:rsidR="0006477F">
          <w:rPr>
            <w:webHidden/>
          </w:rPr>
          <w:tab/>
        </w:r>
        <w:r w:rsidR="0006477F">
          <w:rPr>
            <w:webHidden/>
          </w:rPr>
          <w:fldChar w:fldCharType="begin"/>
        </w:r>
        <w:r w:rsidR="0006477F">
          <w:rPr>
            <w:webHidden/>
          </w:rPr>
          <w:instrText xml:space="preserve"> PAGEREF _Toc863033 \h </w:instrText>
        </w:r>
        <w:r w:rsidR="0006477F">
          <w:rPr>
            <w:webHidden/>
          </w:rPr>
        </w:r>
        <w:r w:rsidR="0006477F">
          <w:rPr>
            <w:webHidden/>
          </w:rPr>
          <w:fldChar w:fldCharType="separate"/>
        </w:r>
        <w:r w:rsidR="0006477F">
          <w:rPr>
            <w:webHidden/>
          </w:rPr>
          <w:t>26</w:t>
        </w:r>
        <w:r w:rsidR="0006477F">
          <w:rPr>
            <w:webHidden/>
          </w:rPr>
          <w:fldChar w:fldCharType="end"/>
        </w:r>
      </w:hyperlink>
    </w:p>
    <w:p w:rsidR="0006477F" w:rsidRDefault="00E162A6">
      <w:pPr>
        <w:pStyle w:val="Verzeichnis2"/>
        <w:rPr>
          <w:rFonts w:asciiTheme="minorHAnsi" w:eastAsiaTheme="minorEastAsia" w:hAnsiTheme="minorHAnsi"/>
          <w:noProof/>
          <w:lang w:eastAsia="de-AT"/>
        </w:rPr>
      </w:pPr>
      <w:hyperlink w:anchor="_Toc863034" w:history="1">
        <w:r w:rsidR="0006477F" w:rsidRPr="00061A21">
          <w:rPr>
            <w:rStyle w:val="Hyperlink"/>
            <w:noProof/>
          </w:rPr>
          <w:t>2.6.</w:t>
        </w:r>
        <w:r w:rsidR="0006477F">
          <w:rPr>
            <w:rFonts w:asciiTheme="minorHAnsi" w:eastAsiaTheme="minorEastAsia" w:hAnsiTheme="minorHAnsi"/>
            <w:noProof/>
            <w:lang w:eastAsia="de-AT"/>
          </w:rPr>
          <w:tab/>
        </w:r>
        <w:r w:rsidR="0006477F" w:rsidRPr="00061A21">
          <w:rPr>
            <w:rStyle w:val="Hyperlink"/>
            <w:noProof/>
          </w:rPr>
          <w:t>Durchführung der Umfrage bei Probeunternehmen</w:t>
        </w:r>
        <w:r w:rsidR="0006477F">
          <w:rPr>
            <w:noProof/>
            <w:webHidden/>
          </w:rPr>
          <w:tab/>
        </w:r>
        <w:r w:rsidR="0006477F">
          <w:rPr>
            <w:noProof/>
            <w:webHidden/>
          </w:rPr>
          <w:fldChar w:fldCharType="begin"/>
        </w:r>
        <w:r w:rsidR="0006477F">
          <w:rPr>
            <w:noProof/>
            <w:webHidden/>
          </w:rPr>
          <w:instrText xml:space="preserve"> PAGEREF _Toc863034 \h </w:instrText>
        </w:r>
        <w:r w:rsidR="0006477F">
          <w:rPr>
            <w:noProof/>
            <w:webHidden/>
          </w:rPr>
        </w:r>
        <w:r w:rsidR="0006477F">
          <w:rPr>
            <w:noProof/>
            <w:webHidden/>
          </w:rPr>
          <w:fldChar w:fldCharType="separate"/>
        </w:r>
        <w:r w:rsidR="0006477F">
          <w:rPr>
            <w:noProof/>
            <w:webHidden/>
          </w:rPr>
          <w:t>44</w:t>
        </w:r>
        <w:r w:rsidR="0006477F">
          <w:rPr>
            <w:noProof/>
            <w:webHidden/>
          </w:rPr>
          <w:fldChar w:fldCharType="end"/>
        </w:r>
      </w:hyperlink>
    </w:p>
    <w:p w:rsidR="0006477F" w:rsidRDefault="00E162A6">
      <w:pPr>
        <w:pStyle w:val="Verzeichnis3"/>
        <w:rPr>
          <w:rFonts w:asciiTheme="minorHAnsi" w:eastAsiaTheme="minorEastAsia" w:hAnsiTheme="minorHAnsi"/>
          <w:lang w:eastAsia="de-AT"/>
        </w:rPr>
      </w:pPr>
      <w:hyperlink w:anchor="_Toc863035" w:history="1">
        <w:r w:rsidR="0006477F" w:rsidRPr="00061A21">
          <w:rPr>
            <w:rStyle w:val="Hyperlink"/>
          </w:rPr>
          <w:t>2.6.1.</w:t>
        </w:r>
        <w:r w:rsidR="0006477F">
          <w:rPr>
            <w:rFonts w:asciiTheme="minorHAnsi" w:eastAsiaTheme="minorEastAsia" w:hAnsiTheme="minorHAnsi"/>
            <w:lang w:eastAsia="de-AT"/>
          </w:rPr>
          <w:tab/>
        </w:r>
        <w:r w:rsidR="0006477F" w:rsidRPr="00061A21">
          <w:rPr>
            <w:rStyle w:val="Hyperlink"/>
          </w:rPr>
          <w:t>Erhebungsarten</w:t>
        </w:r>
        <w:r w:rsidR="0006477F">
          <w:rPr>
            <w:webHidden/>
          </w:rPr>
          <w:tab/>
        </w:r>
        <w:r w:rsidR="0006477F">
          <w:rPr>
            <w:webHidden/>
          </w:rPr>
          <w:fldChar w:fldCharType="begin"/>
        </w:r>
        <w:r w:rsidR="0006477F">
          <w:rPr>
            <w:webHidden/>
          </w:rPr>
          <w:instrText xml:space="preserve"> PAGEREF _Toc863035 \h </w:instrText>
        </w:r>
        <w:r w:rsidR="0006477F">
          <w:rPr>
            <w:webHidden/>
          </w:rPr>
        </w:r>
        <w:r w:rsidR="0006477F">
          <w:rPr>
            <w:webHidden/>
          </w:rPr>
          <w:fldChar w:fldCharType="separate"/>
        </w:r>
        <w:r w:rsidR="0006477F">
          <w:rPr>
            <w:webHidden/>
          </w:rPr>
          <w:t>44</w:t>
        </w:r>
        <w:r w:rsidR="0006477F">
          <w:rPr>
            <w:webHidden/>
          </w:rPr>
          <w:fldChar w:fldCharType="end"/>
        </w:r>
      </w:hyperlink>
    </w:p>
    <w:p w:rsidR="0006477F" w:rsidRDefault="00E162A6">
      <w:pPr>
        <w:pStyle w:val="Verzeichnis3"/>
        <w:rPr>
          <w:rFonts w:asciiTheme="minorHAnsi" w:eastAsiaTheme="minorEastAsia" w:hAnsiTheme="minorHAnsi"/>
          <w:lang w:eastAsia="de-AT"/>
        </w:rPr>
      </w:pPr>
      <w:hyperlink w:anchor="_Toc863036" w:history="1">
        <w:r w:rsidR="0006477F" w:rsidRPr="00061A21">
          <w:rPr>
            <w:rStyle w:val="Hyperlink"/>
          </w:rPr>
          <w:t>2.6.2.</w:t>
        </w:r>
        <w:r w:rsidR="0006477F">
          <w:rPr>
            <w:rFonts w:asciiTheme="minorHAnsi" w:eastAsiaTheme="minorEastAsia" w:hAnsiTheme="minorHAnsi"/>
            <w:lang w:eastAsia="de-AT"/>
          </w:rPr>
          <w:tab/>
        </w:r>
        <w:r w:rsidR="0006477F" w:rsidRPr="00061A21">
          <w:rPr>
            <w:rStyle w:val="Hyperlink"/>
          </w:rPr>
          <w:t>Computer Assisted Personal Interview</w:t>
        </w:r>
        <w:r w:rsidR="0006477F">
          <w:rPr>
            <w:webHidden/>
          </w:rPr>
          <w:tab/>
        </w:r>
        <w:r w:rsidR="0006477F">
          <w:rPr>
            <w:webHidden/>
          </w:rPr>
          <w:fldChar w:fldCharType="begin"/>
        </w:r>
        <w:r w:rsidR="0006477F">
          <w:rPr>
            <w:webHidden/>
          </w:rPr>
          <w:instrText xml:space="preserve"> PAGEREF _Toc863036 \h </w:instrText>
        </w:r>
        <w:r w:rsidR="0006477F">
          <w:rPr>
            <w:webHidden/>
          </w:rPr>
        </w:r>
        <w:r w:rsidR="0006477F">
          <w:rPr>
            <w:webHidden/>
          </w:rPr>
          <w:fldChar w:fldCharType="separate"/>
        </w:r>
        <w:r w:rsidR="0006477F">
          <w:rPr>
            <w:webHidden/>
          </w:rPr>
          <w:t>44</w:t>
        </w:r>
        <w:r w:rsidR="0006477F">
          <w:rPr>
            <w:webHidden/>
          </w:rPr>
          <w:fldChar w:fldCharType="end"/>
        </w:r>
      </w:hyperlink>
    </w:p>
    <w:p w:rsidR="0006477F" w:rsidRDefault="00E162A6">
      <w:pPr>
        <w:pStyle w:val="Verzeichnis3"/>
        <w:rPr>
          <w:rFonts w:asciiTheme="minorHAnsi" w:eastAsiaTheme="minorEastAsia" w:hAnsiTheme="minorHAnsi"/>
          <w:lang w:eastAsia="de-AT"/>
        </w:rPr>
      </w:pPr>
      <w:hyperlink w:anchor="_Toc863037" w:history="1">
        <w:r w:rsidR="0006477F" w:rsidRPr="00061A21">
          <w:rPr>
            <w:rStyle w:val="Hyperlink"/>
          </w:rPr>
          <w:t>2.6.3.</w:t>
        </w:r>
        <w:r w:rsidR="0006477F">
          <w:rPr>
            <w:rFonts w:asciiTheme="minorHAnsi" w:eastAsiaTheme="minorEastAsia" w:hAnsiTheme="minorHAnsi"/>
            <w:lang w:eastAsia="de-AT"/>
          </w:rPr>
          <w:tab/>
        </w:r>
        <w:r w:rsidR="0006477F" w:rsidRPr="00061A21">
          <w:rPr>
            <w:rStyle w:val="Hyperlink"/>
          </w:rPr>
          <w:t>Computer Assisted Telephone Interview</w:t>
        </w:r>
        <w:r w:rsidR="0006477F">
          <w:rPr>
            <w:webHidden/>
          </w:rPr>
          <w:tab/>
        </w:r>
        <w:r w:rsidR="0006477F">
          <w:rPr>
            <w:webHidden/>
          </w:rPr>
          <w:fldChar w:fldCharType="begin"/>
        </w:r>
        <w:r w:rsidR="0006477F">
          <w:rPr>
            <w:webHidden/>
          </w:rPr>
          <w:instrText xml:space="preserve"> PAGEREF _Toc863037 \h </w:instrText>
        </w:r>
        <w:r w:rsidR="0006477F">
          <w:rPr>
            <w:webHidden/>
          </w:rPr>
        </w:r>
        <w:r w:rsidR="0006477F">
          <w:rPr>
            <w:webHidden/>
          </w:rPr>
          <w:fldChar w:fldCharType="separate"/>
        </w:r>
        <w:r w:rsidR="0006477F">
          <w:rPr>
            <w:webHidden/>
          </w:rPr>
          <w:t>45</w:t>
        </w:r>
        <w:r w:rsidR="0006477F">
          <w:rPr>
            <w:webHidden/>
          </w:rPr>
          <w:fldChar w:fldCharType="end"/>
        </w:r>
      </w:hyperlink>
    </w:p>
    <w:p w:rsidR="0006477F" w:rsidRDefault="00E162A6">
      <w:pPr>
        <w:pStyle w:val="Verzeichnis2"/>
        <w:rPr>
          <w:rFonts w:asciiTheme="minorHAnsi" w:eastAsiaTheme="minorEastAsia" w:hAnsiTheme="minorHAnsi"/>
          <w:noProof/>
          <w:lang w:eastAsia="de-AT"/>
        </w:rPr>
      </w:pPr>
      <w:hyperlink w:anchor="_Toc863038" w:history="1">
        <w:r w:rsidR="0006477F" w:rsidRPr="00061A21">
          <w:rPr>
            <w:rStyle w:val="Hyperlink"/>
            <w:noProof/>
          </w:rPr>
          <w:t>2.7.</w:t>
        </w:r>
        <w:r w:rsidR="0006477F">
          <w:rPr>
            <w:rFonts w:asciiTheme="minorHAnsi" w:eastAsiaTheme="minorEastAsia" w:hAnsiTheme="minorHAnsi"/>
            <w:noProof/>
            <w:lang w:eastAsia="de-AT"/>
          </w:rPr>
          <w:tab/>
        </w:r>
        <w:r w:rsidR="0006477F" w:rsidRPr="00061A21">
          <w:rPr>
            <w:rStyle w:val="Hyperlink"/>
            <w:noProof/>
          </w:rPr>
          <w:t>Analyse der Antworten &amp; des Erhebungsinstruments</w:t>
        </w:r>
        <w:r w:rsidR="0006477F">
          <w:rPr>
            <w:noProof/>
            <w:webHidden/>
          </w:rPr>
          <w:tab/>
        </w:r>
        <w:r w:rsidR="0006477F">
          <w:rPr>
            <w:noProof/>
            <w:webHidden/>
          </w:rPr>
          <w:fldChar w:fldCharType="begin"/>
        </w:r>
        <w:r w:rsidR="0006477F">
          <w:rPr>
            <w:noProof/>
            <w:webHidden/>
          </w:rPr>
          <w:instrText xml:space="preserve"> PAGEREF _Toc863038 \h </w:instrText>
        </w:r>
        <w:r w:rsidR="0006477F">
          <w:rPr>
            <w:noProof/>
            <w:webHidden/>
          </w:rPr>
        </w:r>
        <w:r w:rsidR="0006477F">
          <w:rPr>
            <w:noProof/>
            <w:webHidden/>
          </w:rPr>
          <w:fldChar w:fldCharType="separate"/>
        </w:r>
        <w:r w:rsidR="0006477F">
          <w:rPr>
            <w:noProof/>
            <w:webHidden/>
          </w:rPr>
          <w:t>46</w:t>
        </w:r>
        <w:r w:rsidR="0006477F">
          <w:rPr>
            <w:noProof/>
            <w:webHidden/>
          </w:rPr>
          <w:fldChar w:fldCharType="end"/>
        </w:r>
      </w:hyperlink>
    </w:p>
    <w:p w:rsidR="0006477F" w:rsidRDefault="00E162A6">
      <w:pPr>
        <w:pStyle w:val="Verzeichnis2"/>
        <w:rPr>
          <w:rFonts w:asciiTheme="minorHAnsi" w:eastAsiaTheme="minorEastAsia" w:hAnsiTheme="minorHAnsi"/>
          <w:noProof/>
          <w:lang w:eastAsia="de-AT"/>
        </w:rPr>
      </w:pPr>
      <w:hyperlink w:anchor="_Toc863039" w:history="1">
        <w:r w:rsidR="0006477F" w:rsidRPr="00061A21">
          <w:rPr>
            <w:rStyle w:val="Hyperlink"/>
            <w:noProof/>
          </w:rPr>
          <w:t>2.8.</w:t>
        </w:r>
        <w:r w:rsidR="0006477F">
          <w:rPr>
            <w:rFonts w:asciiTheme="minorHAnsi" w:eastAsiaTheme="minorEastAsia" w:hAnsiTheme="minorHAnsi"/>
            <w:noProof/>
            <w:lang w:eastAsia="de-AT"/>
          </w:rPr>
          <w:tab/>
        </w:r>
        <w:r w:rsidR="0006477F" w:rsidRPr="00061A21">
          <w:rPr>
            <w:rStyle w:val="Hyperlink"/>
            <w:noProof/>
          </w:rPr>
          <w:t>Erstellung einer allgemeingültigen Analyse- &amp; Auswertungsstrategie</w:t>
        </w:r>
        <w:r w:rsidR="0006477F">
          <w:rPr>
            <w:noProof/>
            <w:webHidden/>
          </w:rPr>
          <w:tab/>
        </w:r>
        <w:r w:rsidR="0006477F">
          <w:rPr>
            <w:noProof/>
            <w:webHidden/>
          </w:rPr>
          <w:fldChar w:fldCharType="begin"/>
        </w:r>
        <w:r w:rsidR="0006477F">
          <w:rPr>
            <w:noProof/>
            <w:webHidden/>
          </w:rPr>
          <w:instrText xml:space="preserve"> PAGEREF _Toc863039 \h </w:instrText>
        </w:r>
        <w:r w:rsidR="0006477F">
          <w:rPr>
            <w:noProof/>
            <w:webHidden/>
          </w:rPr>
        </w:r>
        <w:r w:rsidR="0006477F">
          <w:rPr>
            <w:noProof/>
            <w:webHidden/>
          </w:rPr>
          <w:fldChar w:fldCharType="separate"/>
        </w:r>
        <w:r w:rsidR="0006477F">
          <w:rPr>
            <w:noProof/>
            <w:webHidden/>
          </w:rPr>
          <w:t>46</w:t>
        </w:r>
        <w:r w:rsidR="0006477F">
          <w:rPr>
            <w:noProof/>
            <w:webHidden/>
          </w:rPr>
          <w:fldChar w:fldCharType="end"/>
        </w:r>
      </w:hyperlink>
    </w:p>
    <w:p w:rsidR="0006477F" w:rsidRDefault="00E162A6">
      <w:pPr>
        <w:pStyle w:val="Verzeichnis1"/>
        <w:rPr>
          <w:rFonts w:asciiTheme="minorHAnsi" w:eastAsiaTheme="minorEastAsia" w:hAnsiTheme="minorHAnsi"/>
          <w:noProof/>
          <w:lang w:eastAsia="de-AT"/>
        </w:rPr>
      </w:pPr>
      <w:hyperlink w:anchor="_Toc863040" w:history="1">
        <w:r w:rsidR="0006477F" w:rsidRPr="00061A21">
          <w:rPr>
            <w:rStyle w:val="Hyperlink"/>
            <w:noProof/>
          </w:rPr>
          <w:t>3.</w:t>
        </w:r>
        <w:r w:rsidR="0006477F">
          <w:rPr>
            <w:rFonts w:asciiTheme="minorHAnsi" w:eastAsiaTheme="minorEastAsia" w:hAnsiTheme="minorHAnsi"/>
            <w:noProof/>
            <w:lang w:eastAsia="de-AT"/>
          </w:rPr>
          <w:tab/>
        </w:r>
        <w:r w:rsidR="0006477F" w:rsidRPr="00061A21">
          <w:rPr>
            <w:rStyle w:val="Hyperlink"/>
            <w:noProof/>
          </w:rPr>
          <w:t>Ergebnisse</w:t>
        </w:r>
        <w:r w:rsidR="0006477F">
          <w:rPr>
            <w:noProof/>
            <w:webHidden/>
          </w:rPr>
          <w:tab/>
        </w:r>
        <w:r w:rsidR="0006477F">
          <w:rPr>
            <w:noProof/>
            <w:webHidden/>
          </w:rPr>
          <w:fldChar w:fldCharType="begin"/>
        </w:r>
        <w:r w:rsidR="0006477F">
          <w:rPr>
            <w:noProof/>
            <w:webHidden/>
          </w:rPr>
          <w:instrText xml:space="preserve"> PAGEREF _Toc863040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E162A6">
      <w:pPr>
        <w:pStyle w:val="Verzeichnis2"/>
        <w:rPr>
          <w:rFonts w:asciiTheme="minorHAnsi" w:eastAsiaTheme="minorEastAsia" w:hAnsiTheme="minorHAnsi"/>
          <w:noProof/>
          <w:lang w:eastAsia="de-AT"/>
        </w:rPr>
      </w:pPr>
      <w:hyperlink w:anchor="_Toc863041" w:history="1">
        <w:r w:rsidR="0006477F" w:rsidRPr="00061A21">
          <w:rPr>
            <w:rStyle w:val="Hyperlink"/>
            <w:noProof/>
          </w:rPr>
          <w:t>3.1.</w:t>
        </w:r>
        <w:r w:rsidR="0006477F">
          <w:rPr>
            <w:rFonts w:asciiTheme="minorHAnsi" w:eastAsiaTheme="minorEastAsia" w:hAnsiTheme="minorHAnsi"/>
            <w:noProof/>
            <w:lang w:eastAsia="de-AT"/>
          </w:rPr>
          <w:tab/>
        </w:r>
        <w:r w:rsidR="0006477F" w:rsidRPr="00061A21">
          <w:rPr>
            <w:rStyle w:val="Hyperlink"/>
            <w:noProof/>
          </w:rPr>
          <w:t>Erhebungsinstrument</w:t>
        </w:r>
        <w:r w:rsidR="0006477F">
          <w:rPr>
            <w:noProof/>
            <w:webHidden/>
          </w:rPr>
          <w:tab/>
        </w:r>
        <w:r w:rsidR="0006477F">
          <w:rPr>
            <w:noProof/>
            <w:webHidden/>
          </w:rPr>
          <w:fldChar w:fldCharType="begin"/>
        </w:r>
        <w:r w:rsidR="0006477F">
          <w:rPr>
            <w:noProof/>
            <w:webHidden/>
          </w:rPr>
          <w:instrText xml:space="preserve"> PAGEREF _Toc863041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E162A6">
      <w:pPr>
        <w:pStyle w:val="Verzeichnis2"/>
        <w:rPr>
          <w:rFonts w:asciiTheme="minorHAnsi" w:eastAsiaTheme="minorEastAsia" w:hAnsiTheme="minorHAnsi"/>
          <w:noProof/>
          <w:lang w:eastAsia="de-AT"/>
        </w:rPr>
      </w:pPr>
      <w:hyperlink w:anchor="_Toc863042" w:history="1">
        <w:r w:rsidR="0006477F" w:rsidRPr="00061A21">
          <w:rPr>
            <w:rStyle w:val="Hyperlink"/>
            <w:noProof/>
          </w:rPr>
          <w:t>3.2.</w:t>
        </w:r>
        <w:r w:rsidR="0006477F">
          <w:rPr>
            <w:rFonts w:asciiTheme="minorHAnsi" w:eastAsiaTheme="minorEastAsia" w:hAnsiTheme="minorHAnsi"/>
            <w:noProof/>
            <w:lang w:eastAsia="de-AT"/>
          </w:rPr>
          <w:tab/>
        </w:r>
        <w:r w:rsidR="0006477F" w:rsidRPr="00061A21">
          <w:rPr>
            <w:rStyle w:val="Hyperlink"/>
            <w:noProof/>
          </w:rPr>
          <w:t>Auswertungsstrategie</w:t>
        </w:r>
        <w:r w:rsidR="0006477F">
          <w:rPr>
            <w:noProof/>
            <w:webHidden/>
          </w:rPr>
          <w:tab/>
        </w:r>
        <w:r w:rsidR="0006477F">
          <w:rPr>
            <w:noProof/>
            <w:webHidden/>
          </w:rPr>
          <w:fldChar w:fldCharType="begin"/>
        </w:r>
        <w:r w:rsidR="0006477F">
          <w:rPr>
            <w:noProof/>
            <w:webHidden/>
          </w:rPr>
          <w:instrText xml:space="preserve"> PAGEREF _Toc863042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E162A6">
      <w:pPr>
        <w:pStyle w:val="Verzeichnis1"/>
        <w:rPr>
          <w:rFonts w:asciiTheme="minorHAnsi" w:eastAsiaTheme="minorEastAsia" w:hAnsiTheme="minorHAnsi"/>
          <w:noProof/>
          <w:lang w:eastAsia="de-AT"/>
        </w:rPr>
      </w:pPr>
      <w:hyperlink w:anchor="_Toc863043" w:history="1">
        <w:r w:rsidR="0006477F" w:rsidRPr="00061A21">
          <w:rPr>
            <w:rStyle w:val="Hyperlink"/>
            <w:noProof/>
          </w:rPr>
          <w:t>4.</w:t>
        </w:r>
        <w:r w:rsidR="0006477F">
          <w:rPr>
            <w:rFonts w:asciiTheme="minorHAnsi" w:eastAsiaTheme="minorEastAsia" w:hAnsiTheme="minorHAnsi"/>
            <w:noProof/>
            <w:lang w:eastAsia="de-AT"/>
          </w:rPr>
          <w:tab/>
        </w:r>
        <w:r w:rsidR="0006477F" w:rsidRPr="00061A21">
          <w:rPr>
            <w:rStyle w:val="Hyperlink"/>
            <w:noProof/>
          </w:rPr>
          <w:t>Diskussion</w:t>
        </w:r>
        <w:r w:rsidR="0006477F">
          <w:rPr>
            <w:noProof/>
            <w:webHidden/>
          </w:rPr>
          <w:tab/>
        </w:r>
        <w:r w:rsidR="0006477F">
          <w:rPr>
            <w:noProof/>
            <w:webHidden/>
          </w:rPr>
          <w:fldChar w:fldCharType="begin"/>
        </w:r>
        <w:r w:rsidR="0006477F">
          <w:rPr>
            <w:noProof/>
            <w:webHidden/>
          </w:rPr>
          <w:instrText xml:space="preserve"> PAGEREF _Toc863043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E162A6">
      <w:pPr>
        <w:pStyle w:val="Verzeichnis2"/>
        <w:rPr>
          <w:rFonts w:asciiTheme="minorHAnsi" w:eastAsiaTheme="minorEastAsia" w:hAnsiTheme="minorHAnsi"/>
          <w:noProof/>
          <w:lang w:eastAsia="de-AT"/>
        </w:rPr>
      </w:pPr>
      <w:hyperlink w:anchor="_Toc863044" w:history="1">
        <w:r w:rsidR="0006477F" w:rsidRPr="00061A21">
          <w:rPr>
            <w:rStyle w:val="Hyperlink"/>
            <w:noProof/>
          </w:rPr>
          <w:t>4.1.</w:t>
        </w:r>
        <w:r w:rsidR="0006477F">
          <w:rPr>
            <w:rFonts w:asciiTheme="minorHAnsi" w:eastAsiaTheme="minorEastAsia" w:hAnsiTheme="minorHAnsi"/>
            <w:noProof/>
            <w:lang w:eastAsia="de-AT"/>
          </w:rPr>
          <w:tab/>
        </w:r>
        <w:r w:rsidR="0006477F" w:rsidRPr="00061A21">
          <w:rPr>
            <w:rStyle w:val="Hyperlink"/>
            <w:noProof/>
          </w:rPr>
          <w:t>Vorgehensweise &amp; Action Research</w:t>
        </w:r>
        <w:r w:rsidR="0006477F">
          <w:rPr>
            <w:noProof/>
            <w:webHidden/>
          </w:rPr>
          <w:tab/>
        </w:r>
        <w:r w:rsidR="0006477F">
          <w:rPr>
            <w:noProof/>
            <w:webHidden/>
          </w:rPr>
          <w:fldChar w:fldCharType="begin"/>
        </w:r>
        <w:r w:rsidR="0006477F">
          <w:rPr>
            <w:noProof/>
            <w:webHidden/>
          </w:rPr>
          <w:instrText xml:space="preserve"> PAGEREF _Toc863044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E162A6">
      <w:pPr>
        <w:pStyle w:val="Verzeichnis2"/>
        <w:rPr>
          <w:rFonts w:asciiTheme="minorHAnsi" w:eastAsiaTheme="minorEastAsia" w:hAnsiTheme="minorHAnsi"/>
          <w:noProof/>
          <w:lang w:eastAsia="de-AT"/>
        </w:rPr>
      </w:pPr>
      <w:hyperlink w:anchor="_Toc863045" w:history="1">
        <w:r w:rsidR="0006477F" w:rsidRPr="00061A21">
          <w:rPr>
            <w:rStyle w:val="Hyperlink"/>
            <w:noProof/>
          </w:rPr>
          <w:t>4.2.</w:t>
        </w:r>
        <w:r w:rsidR="0006477F">
          <w:rPr>
            <w:rFonts w:asciiTheme="minorHAnsi" w:eastAsiaTheme="minorEastAsia" w:hAnsiTheme="minorHAnsi"/>
            <w:noProof/>
            <w:lang w:eastAsia="de-AT"/>
          </w:rPr>
          <w:tab/>
        </w:r>
        <w:r w:rsidR="0006477F" w:rsidRPr="00061A21">
          <w:rPr>
            <w:rStyle w:val="Hyperlink"/>
            <w:noProof/>
          </w:rPr>
          <w:t>Meetings &amp; Abstimmungen</w:t>
        </w:r>
        <w:r w:rsidR="0006477F">
          <w:rPr>
            <w:noProof/>
            <w:webHidden/>
          </w:rPr>
          <w:tab/>
        </w:r>
        <w:r w:rsidR="0006477F">
          <w:rPr>
            <w:noProof/>
            <w:webHidden/>
          </w:rPr>
          <w:fldChar w:fldCharType="begin"/>
        </w:r>
        <w:r w:rsidR="0006477F">
          <w:rPr>
            <w:noProof/>
            <w:webHidden/>
          </w:rPr>
          <w:instrText xml:space="preserve"> PAGEREF _Toc863045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E162A6">
      <w:pPr>
        <w:pStyle w:val="Verzeichnis3"/>
        <w:rPr>
          <w:rFonts w:asciiTheme="minorHAnsi" w:eastAsiaTheme="minorEastAsia" w:hAnsiTheme="minorHAnsi"/>
          <w:lang w:eastAsia="de-AT"/>
        </w:rPr>
      </w:pPr>
      <w:hyperlink w:anchor="_Toc863046" w:history="1">
        <w:r w:rsidR="0006477F" w:rsidRPr="00061A21">
          <w:rPr>
            <w:rStyle w:val="Hyperlink"/>
          </w:rPr>
          <w:t>4.2.1.</w:t>
        </w:r>
        <w:r w:rsidR="0006477F">
          <w:rPr>
            <w:rFonts w:asciiTheme="minorHAnsi" w:eastAsiaTheme="minorEastAsia" w:hAnsiTheme="minorHAnsi"/>
            <w:lang w:eastAsia="de-AT"/>
          </w:rPr>
          <w:tab/>
        </w:r>
        <w:r w:rsidR="0006477F" w:rsidRPr="00061A21">
          <w:rPr>
            <w:rStyle w:val="Hyperlink"/>
          </w:rPr>
          <w:t>Weekly Scrums</w:t>
        </w:r>
        <w:r w:rsidR="0006477F">
          <w:rPr>
            <w:webHidden/>
          </w:rPr>
          <w:tab/>
        </w:r>
        <w:r w:rsidR="0006477F">
          <w:rPr>
            <w:webHidden/>
          </w:rPr>
          <w:fldChar w:fldCharType="begin"/>
        </w:r>
        <w:r w:rsidR="0006477F">
          <w:rPr>
            <w:webHidden/>
          </w:rPr>
          <w:instrText xml:space="preserve"> PAGEREF _Toc863046 \h </w:instrText>
        </w:r>
        <w:r w:rsidR="0006477F">
          <w:rPr>
            <w:webHidden/>
          </w:rPr>
        </w:r>
        <w:r w:rsidR="0006477F">
          <w:rPr>
            <w:webHidden/>
          </w:rPr>
          <w:fldChar w:fldCharType="separate"/>
        </w:r>
        <w:r w:rsidR="0006477F">
          <w:rPr>
            <w:webHidden/>
          </w:rPr>
          <w:t>49</w:t>
        </w:r>
        <w:r w:rsidR="0006477F">
          <w:rPr>
            <w:webHidden/>
          </w:rPr>
          <w:fldChar w:fldCharType="end"/>
        </w:r>
      </w:hyperlink>
    </w:p>
    <w:p w:rsidR="0006477F" w:rsidRDefault="00E162A6">
      <w:pPr>
        <w:pStyle w:val="Verzeichnis3"/>
        <w:rPr>
          <w:rFonts w:asciiTheme="minorHAnsi" w:eastAsiaTheme="minorEastAsia" w:hAnsiTheme="minorHAnsi"/>
          <w:lang w:eastAsia="de-AT"/>
        </w:rPr>
      </w:pPr>
      <w:hyperlink w:anchor="_Toc863047" w:history="1">
        <w:r w:rsidR="0006477F" w:rsidRPr="00061A21">
          <w:rPr>
            <w:rStyle w:val="Hyperlink"/>
          </w:rPr>
          <w:t>4.2.2.</w:t>
        </w:r>
        <w:r w:rsidR="0006477F">
          <w:rPr>
            <w:rFonts w:asciiTheme="minorHAnsi" w:eastAsiaTheme="minorEastAsia" w:hAnsiTheme="minorHAnsi"/>
            <w:lang w:eastAsia="de-AT"/>
          </w:rPr>
          <w:tab/>
        </w:r>
        <w:r w:rsidR="0006477F" w:rsidRPr="00061A21">
          <w:rPr>
            <w:rStyle w:val="Hyperlink"/>
          </w:rPr>
          <w:t>Interne Gruppenmeetings</w:t>
        </w:r>
        <w:r w:rsidR="0006477F">
          <w:rPr>
            <w:webHidden/>
          </w:rPr>
          <w:tab/>
        </w:r>
        <w:r w:rsidR="0006477F">
          <w:rPr>
            <w:webHidden/>
          </w:rPr>
          <w:fldChar w:fldCharType="begin"/>
        </w:r>
        <w:r w:rsidR="0006477F">
          <w:rPr>
            <w:webHidden/>
          </w:rPr>
          <w:instrText xml:space="preserve"> PAGEREF _Toc863047 \h </w:instrText>
        </w:r>
        <w:r w:rsidR="0006477F">
          <w:rPr>
            <w:webHidden/>
          </w:rPr>
        </w:r>
        <w:r w:rsidR="0006477F">
          <w:rPr>
            <w:webHidden/>
          </w:rPr>
          <w:fldChar w:fldCharType="separate"/>
        </w:r>
        <w:r w:rsidR="0006477F">
          <w:rPr>
            <w:webHidden/>
          </w:rPr>
          <w:t>50</w:t>
        </w:r>
        <w:r w:rsidR="0006477F">
          <w:rPr>
            <w:webHidden/>
          </w:rPr>
          <w:fldChar w:fldCharType="end"/>
        </w:r>
      </w:hyperlink>
    </w:p>
    <w:p w:rsidR="0006477F" w:rsidRDefault="00E162A6">
      <w:pPr>
        <w:pStyle w:val="Verzeichnis3"/>
        <w:rPr>
          <w:rFonts w:asciiTheme="minorHAnsi" w:eastAsiaTheme="minorEastAsia" w:hAnsiTheme="minorHAnsi"/>
          <w:lang w:eastAsia="de-AT"/>
        </w:rPr>
      </w:pPr>
      <w:hyperlink w:anchor="_Toc863048" w:history="1">
        <w:r w:rsidR="0006477F" w:rsidRPr="00061A21">
          <w:rPr>
            <w:rStyle w:val="Hyperlink"/>
          </w:rPr>
          <w:t>4.2.3.</w:t>
        </w:r>
        <w:r w:rsidR="0006477F">
          <w:rPr>
            <w:rFonts w:asciiTheme="minorHAnsi" w:eastAsiaTheme="minorEastAsia" w:hAnsiTheme="minorHAnsi"/>
            <w:lang w:eastAsia="de-AT"/>
          </w:rPr>
          <w:tab/>
        </w:r>
        <w:r w:rsidR="0006477F" w:rsidRPr="00061A21">
          <w:rPr>
            <w:rStyle w:val="Hyperlink"/>
          </w:rPr>
          <w:t>Meetings mit Kooperationspartner</w:t>
        </w:r>
        <w:r w:rsidR="0006477F">
          <w:rPr>
            <w:webHidden/>
          </w:rPr>
          <w:tab/>
        </w:r>
        <w:r w:rsidR="0006477F">
          <w:rPr>
            <w:webHidden/>
          </w:rPr>
          <w:fldChar w:fldCharType="begin"/>
        </w:r>
        <w:r w:rsidR="0006477F">
          <w:rPr>
            <w:webHidden/>
          </w:rPr>
          <w:instrText xml:space="preserve"> PAGEREF _Toc863048 \h </w:instrText>
        </w:r>
        <w:r w:rsidR="0006477F">
          <w:rPr>
            <w:webHidden/>
          </w:rPr>
        </w:r>
        <w:r w:rsidR="0006477F">
          <w:rPr>
            <w:webHidden/>
          </w:rPr>
          <w:fldChar w:fldCharType="separate"/>
        </w:r>
        <w:r w:rsidR="0006477F">
          <w:rPr>
            <w:webHidden/>
          </w:rPr>
          <w:t>50</w:t>
        </w:r>
        <w:r w:rsidR="0006477F">
          <w:rPr>
            <w:webHidden/>
          </w:rPr>
          <w:fldChar w:fldCharType="end"/>
        </w:r>
      </w:hyperlink>
    </w:p>
    <w:p w:rsidR="0006477F" w:rsidRDefault="00E162A6">
      <w:pPr>
        <w:pStyle w:val="Verzeichnis2"/>
        <w:rPr>
          <w:rFonts w:asciiTheme="minorHAnsi" w:eastAsiaTheme="minorEastAsia" w:hAnsiTheme="minorHAnsi"/>
          <w:noProof/>
          <w:lang w:eastAsia="de-AT"/>
        </w:rPr>
      </w:pPr>
      <w:hyperlink w:anchor="_Toc863049" w:history="1">
        <w:r w:rsidR="0006477F" w:rsidRPr="00061A21">
          <w:rPr>
            <w:rStyle w:val="Hyperlink"/>
            <w:noProof/>
          </w:rPr>
          <w:t>4.3.</w:t>
        </w:r>
        <w:r w:rsidR="0006477F">
          <w:rPr>
            <w:rFonts w:asciiTheme="minorHAnsi" w:eastAsiaTheme="minorEastAsia" w:hAnsiTheme="minorHAnsi"/>
            <w:noProof/>
            <w:lang w:eastAsia="de-AT"/>
          </w:rPr>
          <w:tab/>
        </w:r>
        <w:r w:rsidR="0006477F" w:rsidRPr="00061A21">
          <w:rPr>
            <w:rStyle w:val="Hyperlink"/>
            <w:noProof/>
          </w:rPr>
          <w:t>Arbeitsphasen &amp; Meilenstein Termine</w:t>
        </w:r>
        <w:r w:rsidR="0006477F">
          <w:rPr>
            <w:noProof/>
            <w:webHidden/>
          </w:rPr>
          <w:tab/>
        </w:r>
        <w:r w:rsidR="0006477F">
          <w:rPr>
            <w:noProof/>
            <w:webHidden/>
          </w:rPr>
          <w:fldChar w:fldCharType="begin"/>
        </w:r>
        <w:r w:rsidR="0006477F">
          <w:rPr>
            <w:noProof/>
            <w:webHidden/>
          </w:rPr>
          <w:instrText xml:space="preserve"> PAGEREF _Toc863049 \h </w:instrText>
        </w:r>
        <w:r w:rsidR="0006477F">
          <w:rPr>
            <w:noProof/>
            <w:webHidden/>
          </w:rPr>
        </w:r>
        <w:r w:rsidR="0006477F">
          <w:rPr>
            <w:noProof/>
            <w:webHidden/>
          </w:rPr>
          <w:fldChar w:fldCharType="separate"/>
        </w:r>
        <w:r w:rsidR="0006477F">
          <w:rPr>
            <w:noProof/>
            <w:webHidden/>
          </w:rPr>
          <w:t>50</w:t>
        </w:r>
        <w:r w:rsidR="0006477F">
          <w:rPr>
            <w:noProof/>
            <w:webHidden/>
          </w:rPr>
          <w:fldChar w:fldCharType="end"/>
        </w:r>
      </w:hyperlink>
    </w:p>
    <w:p w:rsidR="0006477F" w:rsidRDefault="00E162A6">
      <w:pPr>
        <w:pStyle w:val="Verzeichnis1"/>
        <w:rPr>
          <w:rFonts w:asciiTheme="minorHAnsi" w:eastAsiaTheme="minorEastAsia" w:hAnsiTheme="minorHAnsi"/>
          <w:noProof/>
          <w:lang w:eastAsia="de-AT"/>
        </w:rPr>
      </w:pPr>
      <w:hyperlink w:anchor="_Toc863050" w:history="1">
        <w:r w:rsidR="0006477F" w:rsidRPr="00061A21">
          <w:rPr>
            <w:rStyle w:val="Hyperlink"/>
            <w:noProof/>
          </w:rPr>
          <w:t>5.</w:t>
        </w:r>
        <w:r w:rsidR="0006477F">
          <w:rPr>
            <w:noProof/>
            <w:webHidden/>
          </w:rPr>
          <w:tab/>
        </w:r>
        <w:r w:rsidR="0006477F">
          <w:rPr>
            <w:noProof/>
            <w:webHidden/>
          </w:rPr>
          <w:fldChar w:fldCharType="begin"/>
        </w:r>
        <w:r w:rsidR="0006477F">
          <w:rPr>
            <w:noProof/>
            <w:webHidden/>
          </w:rPr>
          <w:instrText xml:space="preserve"> PAGEREF _Toc863050 \h </w:instrText>
        </w:r>
        <w:r w:rsidR="0006477F">
          <w:rPr>
            <w:noProof/>
            <w:webHidden/>
          </w:rPr>
        </w:r>
        <w:r w:rsidR="0006477F">
          <w:rPr>
            <w:noProof/>
            <w:webHidden/>
          </w:rPr>
          <w:fldChar w:fldCharType="separate"/>
        </w:r>
        <w:r w:rsidR="0006477F">
          <w:rPr>
            <w:noProof/>
            <w:webHidden/>
          </w:rPr>
          <w:t>51</w:t>
        </w:r>
        <w:r w:rsidR="0006477F">
          <w:rPr>
            <w:noProof/>
            <w:webHidden/>
          </w:rPr>
          <w:fldChar w:fldCharType="end"/>
        </w:r>
      </w:hyperlink>
    </w:p>
    <w:p w:rsidR="0006477F" w:rsidRDefault="00E162A6">
      <w:pPr>
        <w:pStyle w:val="Verzeichnis1"/>
        <w:rPr>
          <w:rFonts w:asciiTheme="minorHAnsi" w:eastAsiaTheme="minorEastAsia" w:hAnsiTheme="minorHAnsi"/>
          <w:noProof/>
          <w:lang w:eastAsia="de-AT"/>
        </w:rPr>
      </w:pPr>
      <w:hyperlink w:anchor="_Toc863051" w:history="1">
        <w:r w:rsidR="0006477F" w:rsidRPr="00061A21">
          <w:rPr>
            <w:rStyle w:val="Hyperlink"/>
            <w:noProof/>
          </w:rPr>
          <w:t>6.</w:t>
        </w:r>
        <w:r w:rsidR="0006477F">
          <w:rPr>
            <w:rFonts w:asciiTheme="minorHAnsi" w:eastAsiaTheme="minorEastAsia" w:hAnsiTheme="minorHAnsi"/>
            <w:noProof/>
            <w:lang w:eastAsia="de-AT"/>
          </w:rPr>
          <w:tab/>
        </w:r>
        <w:r w:rsidR="0006477F" w:rsidRPr="00061A21">
          <w:rPr>
            <w:rStyle w:val="Hyperlink"/>
            <w:noProof/>
          </w:rPr>
          <w:t>Tabellenverzeichnis</w:t>
        </w:r>
        <w:r w:rsidR="0006477F">
          <w:rPr>
            <w:noProof/>
            <w:webHidden/>
          </w:rPr>
          <w:tab/>
        </w:r>
        <w:r w:rsidR="0006477F">
          <w:rPr>
            <w:noProof/>
            <w:webHidden/>
          </w:rPr>
          <w:fldChar w:fldCharType="begin"/>
        </w:r>
        <w:r w:rsidR="0006477F">
          <w:rPr>
            <w:noProof/>
            <w:webHidden/>
          </w:rPr>
          <w:instrText xml:space="preserve"> PAGEREF _Toc863051 \h </w:instrText>
        </w:r>
        <w:r w:rsidR="0006477F">
          <w:rPr>
            <w:noProof/>
            <w:webHidden/>
          </w:rPr>
        </w:r>
        <w:r w:rsidR="0006477F">
          <w:rPr>
            <w:noProof/>
            <w:webHidden/>
          </w:rPr>
          <w:fldChar w:fldCharType="separate"/>
        </w:r>
        <w:r w:rsidR="0006477F">
          <w:rPr>
            <w:noProof/>
            <w:webHidden/>
          </w:rPr>
          <w:t>51</w:t>
        </w:r>
        <w:r w:rsidR="0006477F">
          <w:rPr>
            <w:noProof/>
            <w:webHidden/>
          </w:rPr>
          <w:fldChar w:fldCharType="end"/>
        </w:r>
      </w:hyperlink>
    </w:p>
    <w:p w:rsidR="0006477F" w:rsidRDefault="00E162A6">
      <w:pPr>
        <w:pStyle w:val="Verzeichnis1"/>
        <w:rPr>
          <w:rFonts w:asciiTheme="minorHAnsi" w:eastAsiaTheme="minorEastAsia" w:hAnsiTheme="minorHAnsi"/>
          <w:noProof/>
          <w:lang w:eastAsia="de-AT"/>
        </w:rPr>
      </w:pPr>
      <w:hyperlink w:anchor="_Toc863052" w:history="1">
        <w:r w:rsidR="0006477F" w:rsidRPr="00061A21">
          <w:rPr>
            <w:rStyle w:val="Hyperlink"/>
            <w:noProof/>
          </w:rPr>
          <w:t>7.</w:t>
        </w:r>
        <w:r w:rsidR="0006477F">
          <w:rPr>
            <w:rFonts w:asciiTheme="minorHAnsi" w:eastAsiaTheme="minorEastAsia" w:hAnsiTheme="minorHAnsi"/>
            <w:noProof/>
            <w:lang w:eastAsia="de-AT"/>
          </w:rPr>
          <w:tab/>
        </w:r>
        <w:r w:rsidR="0006477F" w:rsidRPr="00061A21">
          <w:rPr>
            <w:rStyle w:val="Hyperlink"/>
            <w:noProof/>
          </w:rPr>
          <w:t>Abbildungsverzeichnis</w:t>
        </w:r>
        <w:r w:rsidR="0006477F">
          <w:rPr>
            <w:noProof/>
            <w:webHidden/>
          </w:rPr>
          <w:tab/>
        </w:r>
        <w:r w:rsidR="0006477F">
          <w:rPr>
            <w:noProof/>
            <w:webHidden/>
          </w:rPr>
          <w:fldChar w:fldCharType="begin"/>
        </w:r>
        <w:r w:rsidR="0006477F">
          <w:rPr>
            <w:noProof/>
            <w:webHidden/>
          </w:rPr>
          <w:instrText xml:space="preserve"> PAGEREF _Toc863052 \h </w:instrText>
        </w:r>
        <w:r w:rsidR="0006477F">
          <w:rPr>
            <w:noProof/>
            <w:webHidden/>
          </w:rPr>
        </w:r>
        <w:r w:rsidR="0006477F">
          <w:rPr>
            <w:noProof/>
            <w:webHidden/>
          </w:rPr>
          <w:fldChar w:fldCharType="separate"/>
        </w:r>
        <w:r w:rsidR="0006477F">
          <w:rPr>
            <w:noProof/>
            <w:webHidden/>
          </w:rPr>
          <w:t>52</w:t>
        </w:r>
        <w:r w:rsidR="0006477F">
          <w:rPr>
            <w:noProof/>
            <w:webHidden/>
          </w:rPr>
          <w:fldChar w:fldCharType="end"/>
        </w:r>
      </w:hyperlink>
    </w:p>
    <w:p w:rsidR="0006477F" w:rsidRDefault="00E162A6">
      <w:pPr>
        <w:pStyle w:val="Verzeichnis1"/>
        <w:rPr>
          <w:rFonts w:asciiTheme="minorHAnsi" w:eastAsiaTheme="minorEastAsia" w:hAnsiTheme="minorHAnsi"/>
          <w:noProof/>
          <w:lang w:eastAsia="de-AT"/>
        </w:rPr>
      </w:pPr>
      <w:hyperlink w:anchor="_Toc863053" w:history="1">
        <w:r w:rsidR="0006477F" w:rsidRPr="00061A21">
          <w:rPr>
            <w:rStyle w:val="Hyperlink"/>
            <w:noProof/>
          </w:rPr>
          <w:t>8.</w:t>
        </w:r>
        <w:r w:rsidR="0006477F">
          <w:rPr>
            <w:rFonts w:asciiTheme="minorHAnsi" w:eastAsiaTheme="minorEastAsia" w:hAnsiTheme="minorHAnsi"/>
            <w:noProof/>
            <w:lang w:eastAsia="de-AT"/>
          </w:rPr>
          <w:tab/>
        </w:r>
        <w:r w:rsidR="0006477F" w:rsidRPr="00061A21">
          <w:rPr>
            <w:rStyle w:val="Hyperlink"/>
            <w:noProof/>
          </w:rPr>
          <w:t>Literaturverzeichnis</w:t>
        </w:r>
        <w:r w:rsidR="0006477F">
          <w:rPr>
            <w:noProof/>
            <w:webHidden/>
          </w:rPr>
          <w:tab/>
        </w:r>
        <w:r w:rsidR="0006477F">
          <w:rPr>
            <w:noProof/>
            <w:webHidden/>
          </w:rPr>
          <w:fldChar w:fldCharType="begin"/>
        </w:r>
        <w:r w:rsidR="0006477F">
          <w:rPr>
            <w:noProof/>
            <w:webHidden/>
          </w:rPr>
          <w:instrText xml:space="preserve"> PAGEREF _Toc863053 \h </w:instrText>
        </w:r>
        <w:r w:rsidR="0006477F">
          <w:rPr>
            <w:noProof/>
            <w:webHidden/>
          </w:rPr>
        </w:r>
        <w:r w:rsidR="0006477F">
          <w:rPr>
            <w:noProof/>
            <w:webHidden/>
          </w:rPr>
          <w:fldChar w:fldCharType="separate"/>
        </w:r>
        <w:r w:rsidR="0006477F">
          <w:rPr>
            <w:noProof/>
            <w:webHidden/>
          </w:rPr>
          <w:t>53</w:t>
        </w:r>
        <w:r w:rsidR="0006477F">
          <w:rPr>
            <w:noProof/>
            <w:webHidden/>
          </w:rPr>
          <w:fldChar w:fldCharType="end"/>
        </w:r>
      </w:hyperlink>
    </w:p>
    <w:p w:rsidR="00853C13" w:rsidRDefault="005C0082" w:rsidP="0072313D">
      <w:pPr>
        <w:pStyle w:val="StandardJKU"/>
      </w:pPr>
      <w:r w:rsidRPr="00BA4BC7">
        <w:fldChar w:fldCharType="end"/>
      </w:r>
    </w:p>
    <w:p w:rsidR="00853C13" w:rsidRDefault="00853C13">
      <w:pPr>
        <w:spacing w:after="160" w:line="259" w:lineRule="auto"/>
        <w:rPr>
          <w:lang w:val="de-DE"/>
        </w:rPr>
      </w:pPr>
      <w:r>
        <w:br w:type="page"/>
      </w:r>
    </w:p>
    <w:p w:rsidR="00D21F06" w:rsidRDefault="00D21F06" w:rsidP="0072313D">
      <w:pPr>
        <w:pStyle w:val="StandardJKU"/>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rsidR="004269DF" w:rsidRDefault="004269DF">
      <w:pPr>
        <w:spacing w:after="160" w:line="259" w:lineRule="auto"/>
      </w:pPr>
      <w:r>
        <w:br w:type="page"/>
      </w:r>
    </w:p>
    <w:p w:rsidR="002233C8" w:rsidRPr="004269DF" w:rsidRDefault="002233C8" w:rsidP="004269DF">
      <w:pPr>
        <w:spacing w:after="160" w:line="259" w:lineRule="auto"/>
        <w:rPr>
          <w:lang w:val="de-DE"/>
        </w:rPr>
      </w:pPr>
    </w:p>
    <w:p w:rsidR="00DE214A" w:rsidRDefault="004269DF" w:rsidP="004269DF">
      <w:pPr>
        <w:pStyle w:val="berschrift1"/>
        <w:numPr>
          <w:ilvl w:val="0"/>
          <w:numId w:val="7"/>
        </w:numPr>
      </w:pPr>
      <w:bookmarkStart w:id="1" w:name="_Toc863007"/>
      <w:r>
        <w:t>Themenstellung</w:t>
      </w:r>
      <w:bookmarkEnd w:id="1"/>
    </w:p>
    <w:p w:rsidR="00853C13" w:rsidRPr="00853C13" w:rsidRDefault="00853C13" w:rsidP="00853C13">
      <w:pPr>
        <w:pStyle w:val="StandardJKU"/>
      </w:pPr>
    </w:p>
    <w:p w:rsidR="004269DF" w:rsidRPr="004269DF" w:rsidRDefault="004269DF" w:rsidP="004269DF">
      <w:pPr>
        <w:pStyle w:val="StandardJKU"/>
        <w:spacing w:line="360" w:lineRule="auto"/>
      </w:pPr>
      <w:r w:rsidRPr="004269DF">
        <w:t xml:space="preserve">In Kooperation mit dem Unternehmen </w:t>
      </w:r>
      <w:proofErr w:type="spellStart"/>
      <w:r w:rsidRPr="004269DF">
        <w:t>ReqPOOL</w:t>
      </w:r>
      <w:proofErr w:type="spellEnd"/>
      <w:r w:rsidR="00D21F06">
        <w:t xml:space="preserve"> GmbH</w:t>
      </w:r>
      <w:r w:rsidRPr="004269DF">
        <w:t xml:space="preserve"> und der </w:t>
      </w:r>
      <w:r w:rsidR="00853C13" w:rsidRPr="004269DF">
        <w:t>Johannes-Kepler-Universität</w:t>
      </w:r>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rsidR="004269DF" w:rsidRPr="004269DF" w:rsidRDefault="004269DF" w:rsidP="004269DF">
      <w:pPr>
        <w:pStyle w:val="StandardJKU"/>
      </w:pPr>
    </w:p>
    <w:p w:rsidR="00F53F6D" w:rsidRDefault="00DE214A" w:rsidP="00F53F6D">
      <w:pPr>
        <w:pStyle w:val="berschrift2"/>
      </w:pPr>
      <w:bookmarkStart w:id="2" w:name="_Toc509819590"/>
      <w:bookmarkStart w:id="3" w:name="_Toc863008"/>
      <w:r w:rsidRPr="00BA4BC7">
        <w:t>Einleitung</w:t>
      </w:r>
      <w:bookmarkEnd w:id="2"/>
      <w:bookmarkEnd w:id="3"/>
    </w:p>
    <w:p w:rsidR="00853C13" w:rsidRPr="00853C13" w:rsidRDefault="00853C13" w:rsidP="00853C13">
      <w:pPr>
        <w:pStyle w:val="StandardJKU"/>
      </w:pPr>
    </w:p>
    <w:p w:rsidR="00F53F6D" w:rsidRDefault="00F53F6D" w:rsidP="002A1832">
      <w:pPr>
        <w:pStyle w:val="StandardJKU"/>
        <w:spacing w:line="360" w:lineRule="auto"/>
      </w:pPr>
      <w:r>
        <w:t>Bei den meisten Software Implementierungen stellt man sich am Anfang die Frage, ob die Software innerhalb des Unternehmens entwickeln werden sollte oder, ob man sie bei einem Drittunternehmen kaufen sol</w:t>
      </w:r>
      <w:r w:rsidR="00F320E7">
        <w:t xml:space="preserve">lte. </w:t>
      </w:r>
      <w:r w:rsidR="00004CAE">
        <w:t>Diese „</w:t>
      </w:r>
      <w:proofErr w:type="spellStart"/>
      <w:r w:rsidR="00004CAE">
        <w:t>Make</w:t>
      </w:r>
      <w:proofErr w:type="spellEnd"/>
      <w:r w:rsidR="00004CAE">
        <w:t xml:space="preserve"> </w:t>
      </w:r>
      <w:proofErr w:type="spellStart"/>
      <w:r w:rsidR="00004CAE">
        <w:t>or</w:t>
      </w:r>
      <w:proofErr w:type="spellEnd"/>
      <w:r w:rsidR="00004CAE">
        <w:t xml:space="preserve">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w:t>
      </w:r>
      <w:r w:rsidR="001B684C">
        <w:t xml:space="preserve">jeweiligen </w:t>
      </w:r>
      <w:r w:rsidR="003025EF">
        <w:t>Unternehmens sehr wichtig.</w:t>
      </w:r>
    </w:p>
    <w:p w:rsidR="00D21F06" w:rsidRPr="00F53F6D" w:rsidRDefault="00D21F06" w:rsidP="002A1832">
      <w:pPr>
        <w:pStyle w:val="StandardJKU"/>
        <w:spacing w:line="360" w:lineRule="auto"/>
      </w:pPr>
    </w:p>
    <w:p w:rsidR="00DE214A" w:rsidRDefault="00DE214A" w:rsidP="004E26CA">
      <w:pPr>
        <w:pStyle w:val="berschrift2"/>
      </w:pPr>
      <w:bookmarkStart w:id="4" w:name="_Toc509819591"/>
      <w:bookmarkStart w:id="5" w:name="_Toc863009"/>
      <w:r w:rsidRPr="00BA4BC7">
        <w:t xml:space="preserve">Problembeschreibung </w:t>
      </w:r>
      <w:r w:rsidR="00556EED">
        <w:t>&amp;</w:t>
      </w:r>
      <w:r w:rsidRPr="00BA4BC7">
        <w:t xml:space="preserve"> -nachweis</w:t>
      </w:r>
      <w:bookmarkEnd w:id="4"/>
      <w:bookmarkEnd w:id="5"/>
    </w:p>
    <w:p w:rsidR="00853C13" w:rsidRPr="00853C13" w:rsidRDefault="00853C13" w:rsidP="00853C13">
      <w:pPr>
        <w:pStyle w:val="StandardJKU"/>
      </w:pPr>
    </w:p>
    <w:p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existierend, weil das Wissen über eigenentwickelte Software nur gering ist.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 xml:space="preserve">Für IT-Beratungsunternehmen wie beispielsweise </w:t>
      </w:r>
      <w:proofErr w:type="spellStart"/>
      <w:r w:rsidR="00705B34">
        <w:t>ReqPOOL</w:t>
      </w:r>
      <w:proofErr w:type="spellEnd"/>
      <w:r w:rsidR="00705B34">
        <w:t xml:space="preserve">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rsidR="00D21F06" w:rsidRPr="009522E6" w:rsidRDefault="00D21F06" w:rsidP="00060B0D">
      <w:pPr>
        <w:pStyle w:val="StandardJKU"/>
        <w:spacing w:line="360" w:lineRule="auto"/>
      </w:pPr>
    </w:p>
    <w:p w:rsidR="00DE214A" w:rsidRDefault="00DE214A" w:rsidP="004E26CA">
      <w:pPr>
        <w:pStyle w:val="berschrift2"/>
      </w:pPr>
      <w:bookmarkStart w:id="6" w:name="_Toc509819592"/>
      <w:bookmarkStart w:id="7" w:name="_Toc863010"/>
      <w:r w:rsidRPr="00BA4BC7">
        <w:lastRenderedPageBreak/>
        <w:t>Ziele</w:t>
      </w:r>
      <w:bookmarkEnd w:id="6"/>
      <w:bookmarkEnd w:id="7"/>
    </w:p>
    <w:p w:rsidR="00853C13" w:rsidRPr="00853C13" w:rsidRDefault="00853C13" w:rsidP="00853C13">
      <w:pPr>
        <w:pStyle w:val="StandardJKU"/>
      </w:pPr>
    </w:p>
    <w:p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p>
    <w:p w:rsidR="00853C13" w:rsidRDefault="00853C13" w:rsidP="004A13BE">
      <w:pPr>
        <w:pStyle w:val="StandardJKU"/>
        <w:spacing w:line="360" w:lineRule="auto"/>
      </w:pPr>
    </w:p>
    <w:p w:rsidR="00DE214A" w:rsidRDefault="00DE214A" w:rsidP="004E26CA">
      <w:pPr>
        <w:pStyle w:val="berschrift2"/>
      </w:pPr>
      <w:bookmarkStart w:id="8" w:name="_Toc509819593"/>
      <w:bookmarkStart w:id="9" w:name="_Toc863011"/>
      <w:r w:rsidRPr="00BA4BC7">
        <w:t>Forschungsfrage</w:t>
      </w:r>
      <w:bookmarkEnd w:id="8"/>
      <w:bookmarkEnd w:id="9"/>
    </w:p>
    <w:p w:rsidR="00853C13" w:rsidRPr="00853C13" w:rsidRDefault="00853C13" w:rsidP="00853C13">
      <w:pPr>
        <w:pStyle w:val="StandardJKU"/>
      </w:pPr>
    </w:p>
    <w:p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rsidR="004269DF" w:rsidRDefault="004269DF">
      <w:pPr>
        <w:spacing w:after="160" w:line="259" w:lineRule="auto"/>
        <w:rPr>
          <w:i/>
          <w:lang w:val="de-DE"/>
        </w:rPr>
      </w:pPr>
      <w:r>
        <w:rPr>
          <w:i/>
        </w:rPr>
        <w:br w:type="page"/>
      </w:r>
    </w:p>
    <w:p w:rsidR="00DE214A" w:rsidRDefault="00DE214A" w:rsidP="004E26CA">
      <w:pPr>
        <w:pStyle w:val="berschrift1"/>
      </w:pPr>
      <w:bookmarkStart w:id="10" w:name="_Toc509819594"/>
      <w:bookmarkStart w:id="11" w:name="_Toc863012"/>
      <w:r w:rsidRPr="00BA4BC7">
        <w:lastRenderedPageBreak/>
        <w:t>Problemlösungsweg</w:t>
      </w:r>
      <w:bookmarkEnd w:id="10"/>
      <w:bookmarkEnd w:id="11"/>
    </w:p>
    <w:p w:rsidR="00853C13" w:rsidRDefault="00853C13" w:rsidP="00853C13">
      <w:pPr>
        <w:pStyle w:val="StandardJKU"/>
        <w:spacing w:line="360" w:lineRule="auto"/>
      </w:pPr>
    </w:p>
    <w:p w:rsidR="00853C13" w:rsidRDefault="00853C13" w:rsidP="00853C13">
      <w:pPr>
        <w:pStyle w:val="StandardJKU"/>
        <w:spacing w:line="360" w:lineRule="auto"/>
      </w:pPr>
      <w:r>
        <w:t>Im folgenden Abschnitt wird die Vorgehensweise zur Lösung der definierten Problemstellung erläutert. Dabei wird auf Aspekte wie wissenschaftliches Vorgehensmodell, detaillierte Recherche der Hauptaspekte der Forschungsarbeit, Entwickeln eines Erhebungsinstruments, Identifizieren der potentiellen Erhebungsarten, Recherche zu den TOP 1000 Unternehmen Österreichs und zuletzt das Erstellen des spezifischen Erhebungsinstruments.</w:t>
      </w:r>
    </w:p>
    <w:p w:rsidR="00853C13" w:rsidRPr="00853C13" w:rsidRDefault="00853C13" w:rsidP="00853C13">
      <w:pPr>
        <w:pStyle w:val="StandardJKU"/>
        <w:spacing w:line="360" w:lineRule="auto"/>
      </w:pPr>
    </w:p>
    <w:p w:rsidR="004269DF" w:rsidRDefault="00DE214A" w:rsidP="004269DF">
      <w:pPr>
        <w:pStyle w:val="berschrift2"/>
      </w:pPr>
      <w:bookmarkStart w:id="12" w:name="_Toc509819595"/>
      <w:bookmarkStart w:id="13" w:name="_Toc863013"/>
      <w:r w:rsidRPr="00BA4BC7">
        <w:t>Vorgehensmodel</w:t>
      </w:r>
      <w:bookmarkEnd w:id="12"/>
      <w:r w:rsidR="00356C38">
        <w:t>l</w:t>
      </w:r>
      <w:bookmarkEnd w:id="13"/>
    </w:p>
    <w:p w:rsidR="00853C13" w:rsidRPr="00853C13" w:rsidRDefault="00853C13" w:rsidP="00853C13">
      <w:pPr>
        <w:pStyle w:val="StandardJKU"/>
      </w:pPr>
    </w:p>
    <w:p w:rsidR="004269DF" w:rsidRDefault="0072313D" w:rsidP="00834910">
      <w:pPr>
        <w:pStyle w:val="StandardJKU"/>
        <w:spacing w:line="360" w:lineRule="auto"/>
      </w:pPr>
      <w:r>
        <w:t>Um die definierte Problemstellung lösen und die beschriebenen Ziele</w:t>
      </w:r>
      <w:r w:rsidR="007A7E53">
        <w:t xml:space="preserve">, aufbauend auf einer wissenschaftlichen Basis, </w:t>
      </w:r>
      <w:r>
        <w:t xml:space="preserve">erreichen zu können, bedarf es </w:t>
      </w:r>
      <w:r w:rsidR="007A7E53">
        <w:t xml:space="preserve">zunächst einer detailliierten Recherche der möglichen wirtschaftlichen Vorgehensmethode. Da sich unsere Themenstellung sehr an die Praxis stützt, ergab sich für unsere wissenschaftliche Arbeit auch eine praxisnahe Vorgehensmethodik. Vor allem die Information aus unserem Inputpaper, welches besagt, dass bestehende Informationen in der Literatur zu eigenentwickelten Softwareanwendungen nur sehr mangelhaft vorhanden sind, verwies uns darauf sich in der Praxis Informationen zu verschaffen. Auch die Möglichkeit einen Einblick in die Softwarebeschaffung und Softwareentwicklung durch unseren Kooperationspartner </w:t>
      </w:r>
      <w:proofErr w:type="spellStart"/>
      <w:r w:rsidR="007A7E53">
        <w:t>ReqPOOL</w:t>
      </w:r>
      <w:proofErr w:type="spellEnd"/>
      <w:r w:rsidR="007A7E53">
        <w:t xml:space="preserve"> zu erhalten, unterstützten somit eine wissenschaftliche Vorgehensmethodik, die einerseits eine umfangreiche und genaue Literaturrecherche hinsichtlich unseres Themas verlangt, aber auch andererseits Erkenntnisse und fachliches Wissen aus der Praxis heranzieht. Um diesen Wissensaustausch zu fördern, bedarf es mehrere Meetings und Abstimmungen und somit ergab sich als wissenschaftliche Vorgehensmethodik die Aktionsforschung.</w:t>
      </w:r>
    </w:p>
    <w:p w:rsidR="007A7E53" w:rsidRPr="004269DF" w:rsidRDefault="007A7E53" w:rsidP="004269DF">
      <w:pPr>
        <w:pStyle w:val="StandardJKU"/>
      </w:pPr>
    </w:p>
    <w:p w:rsidR="006C5D85" w:rsidRDefault="00293F18" w:rsidP="004269DF">
      <w:pPr>
        <w:pStyle w:val="berschrift3"/>
      </w:pPr>
      <w:bookmarkStart w:id="14" w:name="_Toc863014"/>
      <w:r w:rsidRPr="004269DF">
        <w:t>Aktionsforschung</w:t>
      </w:r>
      <w:bookmarkEnd w:id="14"/>
    </w:p>
    <w:p w:rsidR="00853C13" w:rsidRPr="00853C13" w:rsidRDefault="00853C13" w:rsidP="00853C13">
      <w:pPr>
        <w:pStyle w:val="StandardJKU"/>
      </w:pP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des erstellten Erhebungstools vorhergesehen ist, bietet sich die Aktionsforschung als wissenschaftliche Vorgehensmethodik sehr gut an. Analyse- beziehungsweise Recherchezyklen werden im Laufe der Auseinandersetzung mit der </w:t>
      </w:r>
      <w:r>
        <w:lastRenderedPageBreak/>
        <w:t xml:space="preserve">Themenstellung eher am Beginn der Arbeit durchlaufen, jedoch werden auch fortlaufend Analysetätigkeiten notwendig sein. Als aktiver Teil der Vorgehensmethodik wird die Erstellung des Erhebungstools, die durchzuführende Umfrage mittels des Tools bei ca. zehn Unternehmen und in der finalen Phase das Erstellen einer allgemeingültigen Auswertungsmethode des erstellten Erhebungstools 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6C5D85">
        <w:t xml:space="preserve"> sowie die daraus erhobenen Erkenntnisse im Mittelpunkt stehen. Bei wöchentlichen Gruppenmeetings werden </w:t>
      </w:r>
      <w:proofErr w:type="gramStart"/>
      <w:r w:rsidR="006C5D85">
        <w:t>zu bearbeitende Aufgaben</w:t>
      </w:r>
      <w:proofErr w:type="gramEnd"/>
      <w:r w:rsidR="006C5D85">
        <w:t xml:space="preserve">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Default="006C5D85" w:rsidP="00293F18">
      <w:pPr>
        <w:pStyle w:val="StandardJKU"/>
        <w:spacing w:line="360" w:lineRule="auto"/>
      </w:pPr>
      <w:r>
        <w:t>Dieses Vorgehensmodell bietet sich für unser Seminarthema sehr gut an, da das im Vorhinein recherchierte Wissen mit Erkenntnissen aus der Praxis, welche mittels der Umfrage als auch durch den Kontakt mit unserem Kooperationspartner erhoben werden, verglichen und diskutiert wird.</w:t>
      </w:r>
    </w:p>
    <w:p w:rsidR="0097094F" w:rsidRDefault="0097094F" w:rsidP="00293F18">
      <w:pPr>
        <w:pStyle w:val="StandardJKU"/>
        <w:spacing w:line="360" w:lineRule="auto"/>
      </w:pPr>
    </w:p>
    <w:p w:rsidR="00B73B1B" w:rsidRDefault="00352030" w:rsidP="00293F18">
      <w:pPr>
        <w:pStyle w:val="StandardJKU"/>
        <w:spacing w:line="360" w:lineRule="auto"/>
      </w:pPr>
      <w:r w:rsidRPr="00AF7ED4">
        <w:rPr>
          <w:rFonts w:ascii="Calibri" w:hAnsi="Calibri" w:cs="Calibri"/>
          <w:noProof/>
        </w:rPr>
        <w:drawing>
          <wp:anchor distT="0" distB="0" distL="114300" distR="114300" simplePos="0" relativeHeight="251660287" behindDoc="0" locked="0" layoutInCell="1" allowOverlap="1" wp14:anchorId="7B7D93F1" wp14:editId="1BA17D56">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73B1B" w:rsidRPr="00293F18" w:rsidRDefault="00B73B1B" w:rsidP="00293F18">
      <w:pPr>
        <w:pStyle w:val="StandardJKU"/>
        <w:spacing w:line="360" w:lineRule="auto"/>
      </w:pPr>
      <w:r>
        <w:rPr>
          <w:noProof/>
        </w:rPr>
        <mc:AlternateContent>
          <mc:Choice Requires="wps">
            <w:drawing>
              <wp:anchor distT="0" distB="0" distL="114300" distR="114300" simplePos="0" relativeHeight="251694080" behindDoc="0" locked="0" layoutInCell="1" allowOverlap="1" wp14:anchorId="73BB45A5" wp14:editId="726BD123">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rsidR="00E162A6" w:rsidRPr="009A65E1" w:rsidRDefault="00E162A6" w:rsidP="00B73B1B">
                            <w:pPr>
                              <w:pStyle w:val="Beschriftung"/>
                              <w:rPr>
                                <w:rFonts w:ascii="Calibri" w:hAnsi="Calibri" w:cs="Calibri"/>
                                <w:noProof/>
                                <w:lang w:val="de-DE"/>
                              </w:rPr>
                            </w:pPr>
                            <w:bookmarkStart w:id="15" w:name="_Toc86296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B45A5"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rsidR="00E162A6" w:rsidRPr="009A65E1" w:rsidRDefault="00E162A6" w:rsidP="00B73B1B">
                      <w:pPr>
                        <w:pStyle w:val="Beschriftung"/>
                        <w:rPr>
                          <w:rFonts w:ascii="Calibri" w:hAnsi="Calibri" w:cs="Calibri"/>
                          <w:noProof/>
                          <w:lang w:val="de-DE"/>
                        </w:rPr>
                      </w:pPr>
                      <w:bookmarkStart w:id="16" w:name="_Toc86296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6"/>
                    </w:p>
                  </w:txbxContent>
                </v:textbox>
              </v:shape>
            </w:pict>
          </mc:Fallback>
        </mc:AlternateContent>
      </w:r>
    </w:p>
    <w:p w:rsidR="005D5A9D" w:rsidRDefault="005D5A9D" w:rsidP="005D5A9D">
      <w:pPr>
        <w:pStyle w:val="StandardJKU"/>
      </w:pPr>
    </w:p>
    <w:p w:rsidR="005D5A9D" w:rsidRDefault="005D5A9D" w:rsidP="005D5A9D">
      <w:pPr>
        <w:pStyle w:val="StandardJKU"/>
      </w:pPr>
    </w:p>
    <w:p w:rsidR="003850C2" w:rsidRDefault="003850C2" w:rsidP="005D5A9D">
      <w:pPr>
        <w:pStyle w:val="StandardJKU"/>
      </w:pPr>
    </w:p>
    <w:p w:rsidR="0097094F" w:rsidRPr="005D5A9D" w:rsidRDefault="0097094F" w:rsidP="005D5A9D">
      <w:pPr>
        <w:pStyle w:val="StandardJKU"/>
      </w:pPr>
    </w:p>
    <w:p w:rsidR="00EB6806" w:rsidRDefault="00767FED" w:rsidP="0097094F">
      <w:pPr>
        <w:pStyle w:val="berschrift2"/>
      </w:pPr>
      <w:bookmarkStart w:id="17" w:name="_Toc863015"/>
      <w:r w:rsidRPr="00DF709A">
        <w:t>Recherche zu den Hauptaspekten</w:t>
      </w:r>
      <w:bookmarkEnd w:id="17"/>
    </w:p>
    <w:p w:rsidR="00853C13" w:rsidRPr="00853C13" w:rsidRDefault="00853C13" w:rsidP="00853C13">
      <w:pPr>
        <w:pStyle w:val="StandardJKU"/>
      </w:pPr>
    </w:p>
    <w:p w:rsidR="005D5A9D" w:rsidRDefault="003A2465" w:rsidP="00021DCB">
      <w:pPr>
        <w:pStyle w:val="StandardJKU"/>
        <w:spacing w:line="360" w:lineRule="auto"/>
      </w:pPr>
      <w:r>
        <w:t xml:space="preserve">Um das Ergebungsinstrument zu entwickeln wurden verschiedene Parameter herangezogen (wie z.B. Art des Systems, Architektur, Programmiersprache, Bewertung, Umfang, Kosten, Einbettung </w:t>
      </w:r>
      <w:r w:rsidR="002A5D38">
        <w:t xml:space="preserve">in die Systemlandschaft, Alter, geplanter Wechsel und Weiterentwicklung).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über die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proofErr w:type="spellStart"/>
      <w:r w:rsidR="005D5A9D">
        <w:t>Make</w:t>
      </w:r>
      <w:proofErr w:type="spellEnd"/>
      <w:r w:rsidR="005D5A9D">
        <w:t xml:space="preserve"> </w:t>
      </w:r>
      <w:proofErr w:type="spellStart"/>
      <w:r w:rsidR="005D5A9D">
        <w:t>Or</w:t>
      </w:r>
      <w:proofErr w:type="spellEnd"/>
      <w:r w:rsidR="005D5A9D">
        <w:t xml:space="preserve">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berschrift3"/>
      </w:pPr>
      <w:bookmarkStart w:id="18" w:name="_Toc863016"/>
      <w:proofErr w:type="spellStart"/>
      <w:r>
        <w:lastRenderedPageBreak/>
        <w:t>Make</w:t>
      </w:r>
      <w:proofErr w:type="spellEnd"/>
      <w:r>
        <w:t xml:space="preserve"> </w:t>
      </w:r>
      <w:proofErr w:type="spellStart"/>
      <w:r>
        <w:t>Or</w:t>
      </w:r>
      <w:proofErr w:type="spellEnd"/>
      <w:r>
        <w:t xml:space="preserve"> Buy </w:t>
      </w:r>
      <w:r w:rsidR="00556EED">
        <w:t>Entscheidung beim Beschaffen von</w:t>
      </w:r>
      <w:r>
        <w:t xml:space="preserve"> Softwarelösungen</w:t>
      </w:r>
      <w:bookmarkEnd w:id="18"/>
    </w:p>
    <w:p w:rsidR="007342A4" w:rsidRPr="00C64D81" w:rsidRDefault="007342A4" w:rsidP="007342A4">
      <w:pPr>
        <w:pStyle w:val="StandardJKU"/>
        <w:rPr>
          <w:sz w:val="4"/>
        </w:rPr>
      </w:pPr>
    </w:p>
    <w:p w:rsidR="009B58BD" w:rsidRPr="00D73EA2" w:rsidRDefault="00D972A9" w:rsidP="00D73EA2">
      <w:pPr>
        <w:pStyle w:val="StandardJKU"/>
        <w:spacing w:line="360" w:lineRule="auto"/>
      </w:pPr>
      <w:r w:rsidRPr="00D972A9">
        <w:t xml:space="preserve">Die </w:t>
      </w:r>
      <w:r w:rsidR="005D1DCE">
        <w:t xml:space="preserve">Anwesenheit </w:t>
      </w:r>
      <w:r w:rsidRPr="00D972A9">
        <w:t xml:space="preserve">von Software in Computergeräten, Mobiltelefonen, tragbaren Geräten und </w:t>
      </w:r>
      <w:r w:rsidR="002860F3">
        <w:t>T</w:t>
      </w:r>
      <w:r w:rsidRPr="00D972A9">
        <w:t>ablets hat Software</w:t>
      </w:r>
      <w:r w:rsidR="002860F3">
        <w:t>anwendungen</w:t>
      </w:r>
      <w:r w:rsidRPr="00D972A9">
        <w:t xml:space="preserve"> zu einer </w:t>
      </w:r>
      <w:proofErr w:type="gramStart"/>
      <w:r w:rsidRPr="00D972A9">
        <w:t>extrem wichtigen</w:t>
      </w:r>
      <w:proofErr w:type="gramEnd"/>
      <w:r w:rsidRPr="00D972A9">
        <w:t xml:space="preserve"> Instanz für die Durchführung der Ereignisse des Lebens gemacht, und die Entwicklung von Software hat daher im Laufe der Zeit zugenommen. </w:t>
      </w:r>
      <w:r w:rsidR="007F0521">
        <w:t xml:space="preserve">Es wurde </w:t>
      </w:r>
      <w:r w:rsidRPr="00D972A9">
        <w:t>festgestellt, dass die Hersteller und Konsumenten von Softwareanwendungen zugenommen haben und Softwareanwendungen rationaler an di</w:t>
      </w:r>
      <w:r w:rsidR="007F0521">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 xml:space="preserve">weisen einige Vor- und Nachteile auf, die Unternehmen dazu veranlassen, </w:t>
      </w:r>
      <w:proofErr w:type="spellStart"/>
      <w:r w:rsidRPr="00D73EA2">
        <w:rPr>
          <w:lang w:val="de-AT"/>
        </w:rPr>
        <w:t>Make</w:t>
      </w:r>
      <w:proofErr w:type="spellEnd"/>
      <w:r w:rsidRPr="00D73EA2">
        <w:rPr>
          <w:lang w:val="de-AT"/>
        </w:rPr>
        <w:t>-</w:t>
      </w:r>
      <w:proofErr w:type="spellStart"/>
      <w:r w:rsidRPr="00D73EA2">
        <w:rPr>
          <w:lang w:val="de-AT"/>
        </w:rPr>
        <w:t>or</w:t>
      </w:r>
      <w:proofErr w:type="spellEnd"/>
      <w:r w:rsidRPr="00D73EA2">
        <w:rPr>
          <w:lang w:val="de-AT"/>
        </w:rPr>
        <w:t>-Buy-Entscheidungen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weil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p>
    <w:p w:rsidR="009B58BD" w:rsidRDefault="009B58BD" w:rsidP="0096271D">
      <w:pPr>
        <w:pStyle w:val="StandardJKU"/>
        <w:spacing w:line="360" w:lineRule="auto"/>
      </w:pPr>
    </w:p>
    <w:p w:rsidR="00021DCB" w:rsidRDefault="00021DCB" w:rsidP="007342A4">
      <w:pPr>
        <w:pStyle w:val="StandardJKU"/>
      </w:pPr>
    </w:p>
    <w:p w:rsidR="00021DCB" w:rsidRDefault="00021DCB" w:rsidP="007342A4">
      <w:pPr>
        <w:pStyle w:val="StandardJKU"/>
      </w:pPr>
    </w:p>
    <w:p w:rsidR="00021DCB" w:rsidRPr="007342A4" w:rsidRDefault="00021DCB" w:rsidP="007342A4">
      <w:pPr>
        <w:pStyle w:val="StandardJKU"/>
      </w:pPr>
    </w:p>
    <w:p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Betriebliche Faktoren bzw. Produktions-Faktoren</w:t>
      </w:r>
    </w:p>
    <w:p w:rsidR="006C77EB" w:rsidRDefault="006C77EB" w:rsidP="00094A0F">
      <w:pPr>
        <w:pStyle w:val="StandardJKU"/>
        <w:numPr>
          <w:ilvl w:val="0"/>
          <w:numId w:val="8"/>
        </w:numPr>
        <w:spacing w:line="360" w:lineRule="auto"/>
      </w:pPr>
      <w:r>
        <w:lastRenderedPageBreak/>
        <w:t>Geistiges Eigentum (Ideen, Patente)</w:t>
      </w:r>
    </w:p>
    <w:p w:rsidR="006C77EB" w:rsidRDefault="006C77EB" w:rsidP="00094A0F">
      <w:pPr>
        <w:pStyle w:val="StandardJKU"/>
        <w:numPr>
          <w:ilvl w:val="0"/>
          <w:numId w:val="8"/>
        </w:numPr>
        <w:spacing w:line="360" w:lineRule="auto"/>
      </w:pPr>
      <w:r>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bzw. Nachteile bezüglich der Eigenentwicklung einer Software identifiziert.</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w:t>
      </w:r>
      <w:proofErr w:type="spellStart"/>
      <w:r w:rsidR="00830A1B">
        <w:t>Know-How</w:t>
      </w:r>
      <w:proofErr w:type="spellEnd"/>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 xml:space="preserve">Fehlende </w:t>
      </w:r>
      <w:proofErr w:type="spellStart"/>
      <w:r>
        <w:t>Lizenskosten</w:t>
      </w:r>
      <w:proofErr w:type="spellEnd"/>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181E4D" w:rsidP="00094A0F">
      <w:pPr>
        <w:pStyle w:val="StandardJKU"/>
        <w:numPr>
          <w:ilvl w:val="0"/>
          <w:numId w:val="10"/>
        </w:numPr>
        <w:spacing w:line="360" w:lineRule="auto"/>
      </w:pPr>
      <w:r>
        <w:t>Up</w:t>
      </w:r>
      <w:r w:rsidR="00DD4FC9">
        <w:t>dates sind schwieriger durchzuführen</w:t>
      </w:r>
    </w:p>
    <w:p w:rsidR="005165A4" w:rsidRDefault="005165A4" w:rsidP="005165A4">
      <w:pPr>
        <w:pStyle w:val="StandardJKU"/>
        <w:spacing w:line="360" w:lineRule="auto"/>
        <w:ind w:left="360"/>
      </w:pPr>
    </w:p>
    <w:p w:rsidR="009261E6" w:rsidRDefault="00777BB3" w:rsidP="002F5029">
      <w:pPr>
        <w:pStyle w:val="berschrift3"/>
      </w:pPr>
      <w:bookmarkStart w:id="19" w:name="_Toc863017"/>
      <w:r>
        <w:t xml:space="preserve">Individual- </w:t>
      </w:r>
      <w:r w:rsidR="00352030">
        <w:t>VS</w:t>
      </w:r>
      <w:r>
        <w:t xml:space="preserve"> Standardsoftware</w:t>
      </w:r>
      <w:bookmarkEnd w:id="19"/>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w:t>
      </w:r>
      <w:r w:rsidRPr="00094946">
        <w:lastRenderedPageBreak/>
        <w:t xml:space="preserve">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werden Softwaresysteme verstanden, die einen klar 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Im Weiterverlauf liegt der Fokus auf der Individualsoftware. Diese Entscheidung wurde in Absprache mit d</w:t>
      </w:r>
      <w:r w:rsidR="00B517F1">
        <w:t>em Kooperationsunternehmen</w:t>
      </w:r>
      <w:r w:rsidR="00352030">
        <w:t xml:space="preserve"> </w:t>
      </w:r>
      <w:proofErr w:type="spellStart"/>
      <w:r w:rsidR="00352030">
        <w:t>ReqPOOL</w:t>
      </w:r>
      <w:proofErr w:type="spellEnd"/>
      <w:r w:rsidR="00352030">
        <w:t xml:space="preserve"> GmbH </w:t>
      </w:r>
      <w:r w:rsidR="00A63ED0">
        <w:t xml:space="preserve">gefällt. </w:t>
      </w:r>
    </w:p>
    <w:p w:rsidR="00E51781" w:rsidRDefault="00E51781" w:rsidP="00E51781">
      <w:pPr>
        <w:pStyle w:val="StandardJKU"/>
        <w:spacing w:line="360" w:lineRule="auto"/>
        <w:rPr>
          <w:lang w:val="de-AT"/>
        </w:rPr>
      </w:pPr>
    </w:p>
    <w:p w:rsidR="004269DF" w:rsidRDefault="004269DF">
      <w:pPr>
        <w:spacing w:after="160" w:line="259" w:lineRule="auto"/>
        <w:rPr>
          <w:lang w:val="de-DE"/>
        </w:rPr>
      </w:pPr>
      <w:r>
        <w:br w:type="page"/>
      </w:r>
    </w:p>
    <w:p w:rsidR="00F45750" w:rsidRDefault="00853C13" w:rsidP="00F45750">
      <w:pPr>
        <w:pStyle w:val="berschrift2"/>
      </w:pPr>
      <w:bookmarkStart w:id="20" w:name="_Toc863018"/>
      <w:r>
        <w:lastRenderedPageBreak/>
        <w:t>Entwicklung eines Fragebogens</w:t>
      </w:r>
      <w:r w:rsidR="00F45750">
        <w:t xml:space="preserve"> &amp; </w:t>
      </w:r>
      <w:r>
        <w:t xml:space="preserve">Identifizieren der </w:t>
      </w:r>
      <w:r w:rsidR="00F45750">
        <w:t>Erhebungsarten</w:t>
      </w:r>
      <w:bookmarkEnd w:id="20"/>
    </w:p>
    <w:p w:rsidR="00022739" w:rsidRPr="00022739" w:rsidRDefault="00022739" w:rsidP="00022739">
      <w:pPr>
        <w:pStyle w:val="StandardJKU"/>
      </w:pPr>
    </w:p>
    <w:p w:rsidR="002A27BF" w:rsidRDefault="002A27BF" w:rsidP="00C5473A">
      <w:pPr>
        <w:pStyle w:val="berschrift3"/>
        <w:jc w:val="both"/>
      </w:pPr>
      <w:bookmarkStart w:id="21" w:name="_Toc863019"/>
      <w:r w:rsidRPr="00CB70E1">
        <w:t>Einleitung eines Fragebogens</w:t>
      </w:r>
      <w:bookmarkEnd w:id="21"/>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Fragebogen dient in der Regel als Werkzeug, um mit einer Umfrage eine möglichst erfolgreiche Datenerhebung zu schaffen. Ein effektiv ausformulierter Fragebogen wirkt sich somit stark auf den Erfolg einer geplanten Unternehmung aus. Wird eine Frage schlecht formuliert oder in der falschen Reihenfolge gereiht, können die Antworten dieses Fragebogens nur schwer beantwortet werden bzw. auch irreführend sein [].</w:t>
      </w:r>
    </w:p>
    <w:p w:rsidR="002A27BF" w:rsidRDefault="002A27BF" w:rsidP="00C5473A">
      <w:pPr>
        <w:spacing w:line="360" w:lineRule="auto"/>
        <w:jc w:val="both"/>
        <w:rPr>
          <w:lang w:val="de-DE"/>
        </w:rPr>
      </w:pPr>
      <w:r w:rsidRPr="002A27BF">
        <w:rPr>
          <w:lang w:val="de-DE"/>
        </w:rPr>
        <w:t>In allen Erhebungen eines Fragebogens gibt es zwei allgemein anerkannte Fehlerarten. Diese Fehlerarten werden durch Stichprobenfehler und Keine-Stichprobenfehler etikettiert. Ein Stichprobenfehler ergibt sich aus der zufälligen Variation bei der Auswahl der Befragten. Hier kann das Ausmaß berechnet werden und somit auch berücksichtigt werden. Ebenso können Stichprobenfehler reduziert werden, indem man die Anzahl der Stichprobe erhöht, wodurch sich aber die Kosten der Durchführung auch erhöhen. Dagegen entsteht ein Nicht-Stichprobenfehler durch Fehler, die in Bereich Codierung und Dateneingabe der Umfrage und durch den Interviewer begangene Fehler. Diese Fehler können sich für den Erfolg der Umfrage verhängnisvoll auswirken. Solch Fehler sind auch nicht immer offensichtlich, selbst wenn dies offensichtlich wäre, sind die Auswirkungen nicht immer quantifizierbar und können weder gemessen noch korrigiert werden. Die Reduzierung dieser Fehlerart muss im Gegensatz zu den Stichprobenfehlern nicht immer zu den Kosten einer Umfrage des Fragebogens beitragen, vorausgesetzt, die Verfasser des Fragebogens verstehen das Entwerfen eines Fragebogens. Somit liegt die Aufmerksamkeit bei einem Entwurf eines Fragebogens auf die Zielsetzung der kostengünstigen Durchführung der Umfrage, als auch der Bereich der Auswertung der genauen Ergebnisse [].</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2" w:name="_Toc863020"/>
      <w:r w:rsidRPr="002A27BF">
        <w:rPr>
          <w:rFonts w:eastAsiaTheme="minorHAnsi"/>
        </w:rPr>
        <w:t>Sinnhaftigkeit und Zweck eines Fragebogens</w:t>
      </w:r>
      <w:bookmarkEnd w:id="22"/>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Die Aufgabe eines Fragebogens besteht darin, eine standardisierte Befragung für alle Themenbereiche bereitzustellen. Der Ablauf dieser Befragung mithilfe eines Fragebogens erfolgt immer auf dieselbe Weise. Dies bedeutet, dass jede befragte Person auf dieselbe Art und Weise gleich befragt wird. Hier sollte sichergestellt werden, dass beim Wechsel der Befragungsart sich die Befragung der zu fragenden Personen nicht ändert. Würde dies nicht der Fall sein, könnte der Umfrageforscher nicht davon ausgehen, dass die vom Fragebogen erhobenen Daten die nötige Information beinhalten [].</w:t>
      </w:r>
    </w:p>
    <w:p w:rsidR="002A27BF" w:rsidRDefault="002A27BF" w:rsidP="003B6695">
      <w:pPr>
        <w:pStyle w:val="Beschriftung"/>
      </w:pPr>
      <w:bookmarkStart w:id="23" w:name="_Toc862969"/>
      <w:r w:rsidRPr="003B6695">
        <w:rPr>
          <w:noProof/>
        </w:rPr>
        <w:lastRenderedPageBreak/>
        <w:drawing>
          <wp:anchor distT="0" distB="0" distL="114300" distR="114300" simplePos="0" relativeHeight="251707392" behindDoc="1" locked="0" layoutInCell="1" allowOverlap="1" wp14:anchorId="3F880D8A">
            <wp:simplePos x="0" y="0"/>
            <wp:positionH relativeFrom="column">
              <wp:posOffset>36092</wp:posOffset>
            </wp:positionH>
            <wp:positionV relativeFrom="paragraph">
              <wp:posOffset>190839</wp:posOffset>
            </wp:positionV>
            <wp:extent cx="5760720" cy="2565400"/>
            <wp:effectExtent l="190500" t="190500" r="182880" b="196850"/>
            <wp:wrapTight wrapText="bothSides">
              <wp:wrapPolygon edited="0">
                <wp:start x="143" y="-1604"/>
                <wp:lineTo x="-714" y="-1283"/>
                <wp:lineTo x="-714" y="19248"/>
                <wp:lineTo x="-571" y="21974"/>
                <wp:lineTo x="71" y="22776"/>
                <wp:lineTo x="143" y="23097"/>
                <wp:lineTo x="21357" y="23097"/>
                <wp:lineTo x="21429" y="22776"/>
                <wp:lineTo x="22071" y="21814"/>
                <wp:lineTo x="22214" y="19248"/>
                <wp:lineTo x="22214" y="1283"/>
                <wp:lineTo x="21429" y="-1123"/>
                <wp:lineTo x="21357" y="-1604"/>
                <wp:lineTo x="143" y="-1604"/>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65400"/>
                    </a:xfrm>
                    <a:prstGeom prst="rect">
                      <a:avLst/>
                    </a:prstGeom>
                    <a:ln>
                      <a:noFill/>
                    </a:ln>
                    <a:effectLst>
                      <a:outerShdw blurRad="190500" algn="tl" rotWithShape="0">
                        <a:srgbClr val="000000">
                          <a:alpha val="70000"/>
                        </a:srgbClr>
                      </a:outerShdw>
                    </a:effectLst>
                  </pic:spPr>
                </pic:pic>
              </a:graphicData>
            </a:graphic>
          </wp:anchor>
        </w:drawing>
      </w:r>
      <w:r w:rsidR="009C568C">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2</w:t>
      </w:r>
      <w:r w:rsidR="00E162A6">
        <w:rPr>
          <w:noProof/>
        </w:rPr>
        <w:fldChar w:fldCharType="end"/>
      </w:r>
      <w:r w:rsidR="00C5473A">
        <w:t>:</w:t>
      </w:r>
      <w:r w:rsidR="009C568C">
        <w:t xml:space="preserve"> Fragebogen als Gesprächsmedium</w:t>
      </w:r>
      <w:bookmarkEnd w:id="23"/>
    </w:p>
    <w:p w:rsidR="00022739" w:rsidRPr="002A27BF" w:rsidRDefault="00022739" w:rsidP="00022739">
      <w:pPr>
        <w:keepNext/>
        <w:spacing w:line="360" w:lineRule="auto"/>
        <w:jc w:val="center"/>
        <w:rPr>
          <w:lang w:val="de-DE"/>
        </w:rPr>
      </w:pPr>
    </w:p>
    <w:p w:rsidR="002A27BF" w:rsidRDefault="002A27BF" w:rsidP="00C5473A">
      <w:pPr>
        <w:spacing w:line="360" w:lineRule="auto"/>
        <w:jc w:val="both"/>
        <w:rPr>
          <w:lang w:val="de-DE"/>
        </w:rPr>
      </w:pPr>
      <w:r w:rsidRPr="002A27BF">
        <w:rPr>
          <w:lang w:val="de-DE"/>
        </w:rPr>
        <w:t xml:space="preserve">Des Weiteren dient der Fragebogen als Medium für die Kommunikation zwischen Forscher und dem Subjekt. Es werden daher Fragen vom Forscher formuliert, auf die der Forscher Mithilfe des Fragebogens dessen Antwort wissen möchte. Der Fragebogen teilt somit dem Forscher die Antworten des Probanden mit und kann daher auch als Gesprächsmedium zwischen zwei Personen bezeichnet werden, obwohl sich der Proband auch weit entfernt befinden kann, siehe dazu Abbildung </w:t>
      </w:r>
      <w:r w:rsidR="009C568C">
        <w:rPr>
          <w:lang w:val="de-DE"/>
        </w:rPr>
        <w:t>2</w:t>
      </w:r>
      <w:r w:rsidRPr="002A27BF">
        <w:rPr>
          <w:lang w:val="de-DE"/>
        </w:rPr>
        <w:t xml:space="preserve"> [].</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4" w:name="_Toc863021"/>
      <w:r w:rsidRPr="002A27BF">
        <w:rPr>
          <w:rFonts w:eastAsiaTheme="minorHAnsi"/>
        </w:rPr>
        <w:t>Datenerhebungsmethoden eines Fragebogens</w:t>
      </w:r>
      <w:bookmarkEnd w:id="24"/>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Forscher hat eine Reihe verschiedener Möglichkeiten, um das Erheben der benötigten bzw. gewünschten Daten zu ermöglichen. Hierbei unterscheidet man noch, ob der Forscher eine administrative Zuteilung bei der Durchführung der Befragung hat oder nicht.</w:t>
      </w:r>
    </w:p>
    <w:p w:rsidR="002A27BF" w:rsidRPr="002A27BF" w:rsidRDefault="002A27BF" w:rsidP="00C5473A">
      <w:pPr>
        <w:spacing w:line="360" w:lineRule="auto"/>
        <w:jc w:val="both"/>
        <w:rPr>
          <w:lang w:val="de-DE"/>
        </w:rPr>
      </w:pPr>
      <w:r w:rsidRPr="002A27BF">
        <w:rPr>
          <w:lang w:val="de-DE"/>
        </w:rPr>
        <w:t>Hat der Forscher bzw. der Interviewer eine administrative Zuteilung so ergeben sich bestimmte Vorteile beim Durchführen dieses Fragebogens</w:t>
      </w:r>
      <w:r>
        <w:rPr>
          <w:lang w:val="de-DE"/>
        </w:rPr>
        <w:t xml:space="preserve"> []</w:t>
      </w:r>
      <w:r w:rsidRPr="002A27BF">
        <w:rPr>
          <w:lang w:val="de-DE"/>
        </w:rPr>
        <w:t>:</w:t>
      </w:r>
    </w:p>
    <w:p w:rsidR="002A27BF" w:rsidRPr="003B6695" w:rsidRDefault="002A27BF" w:rsidP="003B6695">
      <w:pPr>
        <w:pStyle w:val="StandardJKU"/>
        <w:numPr>
          <w:ilvl w:val="0"/>
          <w:numId w:val="11"/>
        </w:numPr>
        <w:spacing w:line="360" w:lineRule="auto"/>
        <w:rPr>
          <w:lang w:val="de-AT"/>
        </w:rPr>
      </w:pPr>
      <w:r w:rsidRPr="003B6695">
        <w:rPr>
          <w:lang w:val="de-AT"/>
        </w:rPr>
        <w:t>Die missverstandenen Fragen können korrigiert werden.</w:t>
      </w:r>
    </w:p>
    <w:p w:rsidR="002A27BF" w:rsidRPr="003B6695" w:rsidRDefault="002A27BF" w:rsidP="003B6695">
      <w:pPr>
        <w:pStyle w:val="StandardJKU"/>
        <w:numPr>
          <w:ilvl w:val="0"/>
          <w:numId w:val="11"/>
        </w:numPr>
        <w:spacing w:line="360" w:lineRule="auto"/>
        <w:rPr>
          <w:lang w:val="de-AT"/>
        </w:rPr>
      </w:pPr>
      <w:r w:rsidRPr="003B6695">
        <w:rPr>
          <w:lang w:val="de-AT"/>
        </w:rPr>
        <w:t>Die Bedeutung einer Frage kann bearbeitet werden.</w:t>
      </w:r>
    </w:p>
    <w:p w:rsidR="002A27BF" w:rsidRPr="003B6695" w:rsidRDefault="002A27BF" w:rsidP="003B6695">
      <w:pPr>
        <w:pStyle w:val="StandardJKU"/>
        <w:numPr>
          <w:ilvl w:val="0"/>
          <w:numId w:val="11"/>
        </w:numPr>
        <w:spacing w:line="360" w:lineRule="auto"/>
        <w:rPr>
          <w:lang w:val="de-AT"/>
        </w:rPr>
      </w:pPr>
      <w:r w:rsidRPr="003B6695">
        <w:rPr>
          <w:lang w:val="de-AT"/>
        </w:rPr>
        <w:t>Die Befragten können ermutigt werden tiefergehende Antworten zu geben.</w:t>
      </w:r>
    </w:p>
    <w:p w:rsidR="002A27BF" w:rsidRPr="003B6695" w:rsidRDefault="002A27BF" w:rsidP="003B6695">
      <w:pPr>
        <w:pStyle w:val="StandardJKU"/>
        <w:numPr>
          <w:ilvl w:val="0"/>
          <w:numId w:val="11"/>
        </w:numPr>
        <w:spacing w:line="360" w:lineRule="auto"/>
        <w:rPr>
          <w:lang w:val="de-AT"/>
        </w:rPr>
      </w:pPr>
      <w:r w:rsidRPr="003B6695">
        <w:rPr>
          <w:lang w:val="de-AT"/>
        </w:rPr>
        <w:t>Zusätzliche Information kann dem Befragten mitgeteilt werden.</w:t>
      </w:r>
    </w:p>
    <w:p w:rsidR="002A27BF" w:rsidRDefault="002A27BF" w:rsidP="00C5473A">
      <w:pPr>
        <w:spacing w:line="360" w:lineRule="auto"/>
        <w:jc w:val="both"/>
        <w:rPr>
          <w:lang w:val="de-DE"/>
        </w:rPr>
      </w:pPr>
      <w:r w:rsidRPr="002A27BF">
        <w:rPr>
          <w:lang w:val="de-DE"/>
        </w:rPr>
        <w:t xml:space="preserve">Aus diesen oben genannten Vorteilen lässt sich ableiten, dass sich die Möglichkeit ergibt die Fragen des Fragebogens dem Befragten näher zu erklären und auch das Auftreten von fehlerhaften Fragen im Fragebogen direkt bei der Befragung korrigieren bzw. bearbeiten zu können. Daraufhin kann eine erneute Befragung mit dem verbesserten Fragebogen durchgeführt </w:t>
      </w:r>
      <w:r w:rsidRPr="002A27BF">
        <w:rPr>
          <w:lang w:val="de-DE"/>
        </w:rPr>
        <w:lastRenderedPageBreak/>
        <w:t>werden. Ein Interviewer, der den Fragebogen verwaltet, gibt daher eine Möglichkeit zur Korrektur von Fehlern des Fragebogens</w:t>
      </w:r>
      <w:r>
        <w:rPr>
          <w:lang w:val="de-DE"/>
        </w:rPr>
        <w:t xml:space="preserve"> []</w:t>
      </w:r>
      <w:r w:rsidRPr="002A27BF">
        <w:rPr>
          <w:lang w:val="de-DE"/>
        </w:rPr>
        <w:t>.</w:t>
      </w:r>
    </w:p>
    <w:p w:rsidR="00022739" w:rsidRPr="002A27BF" w:rsidRDefault="00022739" w:rsidP="00C5473A">
      <w:pPr>
        <w:spacing w:line="360" w:lineRule="auto"/>
        <w:jc w:val="both"/>
        <w:rPr>
          <w:lang w:val="de-DE"/>
        </w:rPr>
      </w:pPr>
    </w:p>
    <w:p w:rsidR="002A27BF" w:rsidRPr="002A27BF" w:rsidRDefault="00022739" w:rsidP="00C5473A">
      <w:pPr>
        <w:pStyle w:val="berschrift3"/>
        <w:numPr>
          <w:ilvl w:val="3"/>
          <w:numId w:val="6"/>
        </w:numPr>
        <w:jc w:val="both"/>
        <w:rPr>
          <w:rFonts w:eastAsiaTheme="minorHAnsi"/>
        </w:rPr>
      </w:pPr>
      <w:bookmarkStart w:id="25" w:name="_Toc863022"/>
      <w:r w:rsidRPr="002A27BF">
        <w:rPr>
          <w:noProof/>
        </w:rPr>
        <w:drawing>
          <wp:anchor distT="0" distB="0" distL="114300" distR="114300" simplePos="0" relativeHeight="251706368" behindDoc="1" locked="0" layoutInCell="1" allowOverlap="1" wp14:anchorId="74967BFE">
            <wp:simplePos x="0" y="0"/>
            <wp:positionH relativeFrom="column">
              <wp:posOffset>99887</wp:posOffset>
            </wp:positionH>
            <wp:positionV relativeFrom="paragraph">
              <wp:posOffset>523240</wp:posOffset>
            </wp:positionV>
            <wp:extent cx="5760720" cy="2667635"/>
            <wp:effectExtent l="190500" t="190500" r="182880" b="189865"/>
            <wp:wrapTight wrapText="bothSides">
              <wp:wrapPolygon edited="0">
                <wp:start x="143" y="-1542"/>
                <wp:lineTo x="-714" y="-1234"/>
                <wp:lineTo x="-714" y="21132"/>
                <wp:lineTo x="143" y="22983"/>
                <wp:lineTo x="21357" y="22983"/>
                <wp:lineTo x="21429" y="22675"/>
                <wp:lineTo x="22214" y="21132"/>
                <wp:lineTo x="22214" y="1234"/>
                <wp:lineTo x="21429" y="-1080"/>
                <wp:lineTo x="21357" y="-1542"/>
                <wp:lineTo x="143" y="-1542"/>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66763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(Face-</w:t>
      </w:r>
      <w:proofErr w:type="spellStart"/>
      <w:r w:rsidR="002A27BF" w:rsidRPr="002A27BF">
        <w:rPr>
          <w:rFonts w:eastAsiaTheme="minorHAnsi"/>
        </w:rPr>
        <w:t>to</w:t>
      </w:r>
      <w:proofErr w:type="spellEnd"/>
      <w:r w:rsidR="002A27BF" w:rsidRPr="002A27BF">
        <w:rPr>
          <w:rFonts w:eastAsiaTheme="minorHAnsi"/>
        </w:rPr>
        <w:t>-Face)</w:t>
      </w:r>
      <w:bookmarkEnd w:id="25"/>
    </w:p>
    <w:p w:rsidR="002A27BF" w:rsidRPr="0006477F" w:rsidRDefault="009C568C" w:rsidP="00022739">
      <w:pPr>
        <w:pStyle w:val="Beschriftung"/>
        <w:rPr>
          <w:lang w:val="en-GB"/>
        </w:rPr>
      </w:pPr>
      <w:bookmarkStart w:id="26" w:name="_Toc862970"/>
      <w:proofErr w:type="spellStart"/>
      <w:r w:rsidRPr="0006477F">
        <w:rPr>
          <w:lang w:val="en-GB"/>
        </w:rPr>
        <w:t>Abbildung</w:t>
      </w:r>
      <w:proofErr w:type="spellEnd"/>
      <w:r w:rsidRPr="0006477F">
        <w:rPr>
          <w:lang w:val="en-GB"/>
        </w:rPr>
        <w:t xml:space="preserve"> </w:t>
      </w:r>
      <w:r>
        <w:fldChar w:fldCharType="begin"/>
      </w:r>
      <w:r w:rsidRPr="0006477F">
        <w:rPr>
          <w:lang w:val="en-GB"/>
        </w:rPr>
        <w:instrText xml:space="preserve"> SEQ Abbildung \* ARABIC </w:instrText>
      </w:r>
      <w:r>
        <w:fldChar w:fldCharType="separate"/>
      </w:r>
      <w:r w:rsidR="0006477F" w:rsidRPr="0006477F">
        <w:rPr>
          <w:noProof/>
          <w:lang w:val="en-GB"/>
        </w:rPr>
        <w:t>3</w:t>
      </w:r>
      <w:r>
        <w:fldChar w:fldCharType="end"/>
      </w:r>
      <w:r w:rsidR="00C5473A" w:rsidRPr="0006477F">
        <w:rPr>
          <w:lang w:val="en-GB"/>
        </w:rPr>
        <w:t>:</w:t>
      </w:r>
      <w:r w:rsidRPr="0006477F">
        <w:rPr>
          <w:lang w:val="en-GB"/>
        </w:rPr>
        <w:t xml:space="preserve"> Face-to-Face </w:t>
      </w:r>
      <w:proofErr w:type="spellStart"/>
      <w:r w:rsidRPr="0006477F">
        <w:rPr>
          <w:lang w:val="en-GB"/>
        </w:rPr>
        <w:t>Befragung</w:t>
      </w:r>
      <w:bookmarkEnd w:id="26"/>
      <w:proofErr w:type="spellEnd"/>
    </w:p>
    <w:p w:rsidR="00022739" w:rsidRPr="0006477F" w:rsidRDefault="00022739" w:rsidP="00022739">
      <w:pPr>
        <w:pStyle w:val="StandardJKU"/>
        <w:rPr>
          <w:lang w:val="en-GB"/>
        </w:rPr>
      </w:pPr>
    </w:p>
    <w:p w:rsidR="002A27BF" w:rsidRPr="002A27BF" w:rsidRDefault="002A27BF" w:rsidP="00C5473A">
      <w:pPr>
        <w:spacing w:line="360" w:lineRule="auto"/>
        <w:jc w:val="both"/>
        <w:rPr>
          <w:lang w:val="de-DE"/>
        </w:rPr>
      </w:pPr>
      <w:r w:rsidRPr="002A27BF">
        <w:rPr>
          <w:lang w:val="de-DE"/>
        </w:rPr>
        <w:t xml:space="preserve">Die Befragung von Angesicht zu Angesicht wird verwendet, um genauere und detaillierte Daten </w:t>
      </w:r>
      <w:r w:rsidRPr="00CD71AE">
        <w:rPr>
          <w:szCs w:val="24"/>
          <w:lang w:val="de-DE"/>
        </w:rPr>
        <w:t xml:space="preserve">zu erheben. Bei einer persönlichen Befragung mithilfe des Fragebogens kann der Interviewer den Probanden gleich vor Ort klar und deutlich den Fragebogen erklären, siehe dazu Abbildung </w:t>
      </w:r>
      <w:r w:rsidR="009C568C" w:rsidRPr="00CD71AE">
        <w:rPr>
          <w:szCs w:val="24"/>
          <w:lang w:val="de-DE"/>
        </w:rPr>
        <w:t>3</w:t>
      </w:r>
      <w:r w:rsidRPr="00CD71AE">
        <w:rPr>
          <w:szCs w:val="24"/>
          <w:lang w:val="de-DE"/>
        </w:rPr>
        <w:t>. Dem Interviewer</w:t>
      </w:r>
      <w:r w:rsidRPr="002A27BF">
        <w:rPr>
          <w:lang w:val="de-DE"/>
        </w:rPr>
        <w:t xml:space="preserve"> ist es sogar möglich den Ablauf der Befragung direkt zu ändern, falls dies unter gewissen Bedingungen gewünscht ist. Der Befragte bekommt außerdem die Möglichkeit seine Antwort aus einer Skala auszuwählen, oder wenn vorhanden, eine Liste mit möglichen Antworten auszuwählen. Die Freiheit auf etwas zu zeigen, kann sich stark auf das Ergebnis einer persönlichen Befragung auswirken</w:t>
      </w:r>
      <w:r>
        <w:rPr>
          <w:lang w:val="de-DE"/>
        </w:rPr>
        <w:t xml:space="preserve"> []</w:t>
      </w:r>
      <w:r w:rsidRPr="002A27BF">
        <w:rPr>
          <w:lang w:val="de-DE"/>
        </w:rPr>
        <w:t>.</w:t>
      </w:r>
    </w:p>
    <w:p w:rsidR="002A27BF" w:rsidRPr="002A27BF" w:rsidRDefault="00022739" w:rsidP="00C5473A">
      <w:pPr>
        <w:pStyle w:val="berschrift3"/>
        <w:numPr>
          <w:ilvl w:val="3"/>
          <w:numId w:val="6"/>
        </w:numPr>
        <w:jc w:val="both"/>
        <w:rPr>
          <w:rFonts w:eastAsiaTheme="minorHAnsi"/>
        </w:rPr>
      </w:pPr>
      <w:bookmarkStart w:id="27" w:name="_Toc863023"/>
      <w:r w:rsidRPr="002A27BF">
        <w:rPr>
          <w:noProof/>
        </w:rPr>
        <w:lastRenderedPageBreak/>
        <w:drawing>
          <wp:anchor distT="0" distB="0" distL="114300" distR="114300" simplePos="0" relativeHeight="251705344" behindDoc="1" locked="0" layoutInCell="1" allowOverlap="1" wp14:anchorId="75F95FFB">
            <wp:simplePos x="0" y="0"/>
            <wp:positionH relativeFrom="column">
              <wp:posOffset>4194</wp:posOffset>
            </wp:positionH>
            <wp:positionV relativeFrom="paragraph">
              <wp:posOffset>441325</wp:posOffset>
            </wp:positionV>
            <wp:extent cx="5760720" cy="2563495"/>
            <wp:effectExtent l="190500" t="190500" r="182880" b="198755"/>
            <wp:wrapTight wrapText="bothSides">
              <wp:wrapPolygon edited="0">
                <wp:start x="143" y="-1605"/>
                <wp:lineTo x="-714" y="-1284"/>
                <wp:lineTo x="-714" y="19262"/>
                <wp:lineTo x="-571" y="21991"/>
                <wp:lineTo x="71" y="22793"/>
                <wp:lineTo x="143" y="23114"/>
                <wp:lineTo x="21357" y="23114"/>
                <wp:lineTo x="21429" y="22793"/>
                <wp:lineTo x="22071" y="21830"/>
                <wp:lineTo x="22214" y="19262"/>
                <wp:lineTo x="22214" y="1284"/>
                <wp:lineTo x="21429" y="-1124"/>
                <wp:lineTo x="21357" y="-1605"/>
                <wp:lineTo x="143" y="-1605"/>
              </wp:wrapPolygon>
            </wp:wrapTight>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349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CAPI (Face-</w:t>
      </w:r>
      <w:proofErr w:type="spellStart"/>
      <w:r w:rsidR="002A27BF" w:rsidRPr="002A27BF">
        <w:rPr>
          <w:rFonts w:eastAsiaTheme="minorHAnsi"/>
        </w:rPr>
        <w:t>to</w:t>
      </w:r>
      <w:proofErr w:type="spellEnd"/>
      <w:r w:rsidR="002A27BF" w:rsidRPr="002A27BF">
        <w:rPr>
          <w:rFonts w:eastAsiaTheme="minorHAnsi"/>
        </w:rPr>
        <w:t>-Face CAPI)</w:t>
      </w:r>
      <w:bookmarkEnd w:id="27"/>
    </w:p>
    <w:p w:rsidR="002A27BF" w:rsidRDefault="009C568C" w:rsidP="00022739">
      <w:pPr>
        <w:pStyle w:val="Beschriftung"/>
        <w:rPr>
          <w:lang w:val="en-US"/>
        </w:rPr>
      </w:pPr>
      <w:bookmarkStart w:id="28" w:name="_Toc862971"/>
      <w:proofErr w:type="spellStart"/>
      <w:r w:rsidRPr="009C568C">
        <w:rPr>
          <w:lang w:val="en-US"/>
        </w:rPr>
        <w:t>Abbildung</w:t>
      </w:r>
      <w:proofErr w:type="spellEnd"/>
      <w:r w:rsidRPr="009C568C">
        <w:rPr>
          <w:lang w:val="en-US"/>
        </w:rPr>
        <w:t xml:space="preserve"> </w:t>
      </w:r>
      <w:r>
        <w:fldChar w:fldCharType="begin"/>
      </w:r>
      <w:r w:rsidRPr="009C568C">
        <w:rPr>
          <w:lang w:val="en-US"/>
        </w:rPr>
        <w:instrText xml:space="preserve"> SEQ Abbildung \* ARABIC </w:instrText>
      </w:r>
      <w:r>
        <w:fldChar w:fldCharType="separate"/>
      </w:r>
      <w:r w:rsidR="0006477F">
        <w:rPr>
          <w:noProof/>
          <w:lang w:val="en-US"/>
        </w:rPr>
        <w:t>4</w:t>
      </w:r>
      <w:r>
        <w:fldChar w:fldCharType="end"/>
      </w:r>
      <w:r w:rsidR="00C5473A" w:rsidRPr="00C5473A">
        <w:rPr>
          <w:lang w:val="en-US"/>
        </w:rPr>
        <w:t xml:space="preserve">: </w:t>
      </w:r>
      <w:r w:rsidRPr="009C568C">
        <w:rPr>
          <w:lang w:val="en-US"/>
        </w:rPr>
        <w:t>Face-to-Face C</w:t>
      </w:r>
      <w:r>
        <w:rPr>
          <w:lang w:val="en-US"/>
        </w:rPr>
        <w:t xml:space="preserve">API </w:t>
      </w:r>
      <w:proofErr w:type="spellStart"/>
      <w:r>
        <w:rPr>
          <w:lang w:val="en-US"/>
        </w:rPr>
        <w:t>Befragung</w:t>
      </w:r>
      <w:bookmarkEnd w:id="28"/>
      <w:proofErr w:type="spellEnd"/>
    </w:p>
    <w:p w:rsidR="00CD71AE" w:rsidRPr="00CD71AE" w:rsidRDefault="00CD71AE" w:rsidP="00CD71AE">
      <w:pPr>
        <w:pStyle w:val="StandardJKU"/>
        <w:rPr>
          <w:lang w:val="en-US"/>
        </w:rPr>
      </w:pPr>
    </w:p>
    <w:p w:rsidR="002A27BF" w:rsidRPr="002A27BF" w:rsidRDefault="002A27BF" w:rsidP="00C5473A">
      <w:pPr>
        <w:spacing w:line="360" w:lineRule="auto"/>
        <w:jc w:val="both"/>
        <w:rPr>
          <w:lang w:val="de-DE"/>
        </w:rPr>
      </w:pPr>
      <w:r w:rsidRPr="002A27BF">
        <w:rPr>
          <w:lang w:val="de-DE"/>
        </w:rPr>
        <w:t>CAPI (Computer-</w:t>
      </w:r>
      <w:proofErr w:type="spellStart"/>
      <w:r w:rsidRPr="002A27BF">
        <w:rPr>
          <w:lang w:val="de-DE"/>
        </w:rPr>
        <w:t>Assisted</w:t>
      </w:r>
      <w:proofErr w:type="spellEnd"/>
      <w:r w:rsidRPr="002A27BF">
        <w:rPr>
          <w:lang w:val="de-DE"/>
        </w:rPr>
        <w:t xml:space="preserve"> Personal </w:t>
      </w:r>
      <w:proofErr w:type="spellStart"/>
      <w:r w:rsidRPr="002A27BF">
        <w:rPr>
          <w:lang w:val="de-DE"/>
        </w:rPr>
        <w:t>Interviewing</w:t>
      </w:r>
      <w:proofErr w:type="spellEnd"/>
      <w:r w:rsidRPr="002A27BF">
        <w:rPr>
          <w:lang w:val="de-DE"/>
        </w:rPr>
        <w:t xml:space="preserve">) ist eine Möglichkeit, den Interviewer mithilfe eines tragbaren Computers vor Ort mit dem Probanden den Fragebogen durchzuführen, siehe dazu Abbildung </w:t>
      </w:r>
      <w:r w:rsidR="009C568C">
        <w:rPr>
          <w:lang w:val="de-DE"/>
        </w:rPr>
        <w:t>4</w:t>
      </w:r>
      <w:r w:rsidRPr="002A27BF">
        <w:rPr>
          <w:lang w:val="de-DE"/>
        </w:rPr>
        <w:t>. In diesem Fall wird das Nutzen eines Tablet-Computers beschrieben, wobei die Fragen hier auf einem Bildschirm angezeigt und auch mithilfe eines Touchscreens wird dem Probanden die Möglichkeit gegeben seine Antwort einzutragen. Unabhängig davon, welcher Computertyp verwendet wird, kann es einem Probanden die Teilnahme an einer Befragung eines Fragebogens durch Selbstausführung ermöglichen</w:t>
      </w:r>
      <w:r>
        <w:rPr>
          <w:lang w:val="de-DE"/>
        </w:rPr>
        <w:t xml:space="preserve"> []</w:t>
      </w:r>
      <w:r w:rsidRPr="002A27BF">
        <w:rPr>
          <w:lang w:val="de-DE"/>
        </w:rPr>
        <w:t>.</w:t>
      </w:r>
    </w:p>
    <w:p w:rsidR="002A27BF" w:rsidRPr="002A27BF" w:rsidRDefault="002A27BF" w:rsidP="00C5473A">
      <w:pPr>
        <w:spacing w:line="360" w:lineRule="auto"/>
        <w:jc w:val="both"/>
        <w:rPr>
          <w:lang w:val="de-DE"/>
        </w:rPr>
      </w:pPr>
    </w:p>
    <w:p w:rsidR="002A27BF" w:rsidRDefault="00022739" w:rsidP="00C5473A">
      <w:pPr>
        <w:pStyle w:val="berschrift3"/>
        <w:numPr>
          <w:ilvl w:val="3"/>
          <w:numId w:val="6"/>
        </w:numPr>
        <w:jc w:val="both"/>
        <w:rPr>
          <w:rFonts w:eastAsiaTheme="minorHAnsi"/>
        </w:rPr>
      </w:pPr>
      <w:bookmarkStart w:id="29" w:name="_Toc863024"/>
      <w:r w:rsidRPr="002A27BF">
        <w:rPr>
          <w:noProof/>
        </w:rPr>
        <w:drawing>
          <wp:anchor distT="0" distB="0" distL="114300" distR="114300" simplePos="0" relativeHeight="251708416" behindDoc="1" locked="0" layoutInCell="1" allowOverlap="1" wp14:anchorId="1DBB1C21">
            <wp:simplePos x="0" y="0"/>
            <wp:positionH relativeFrom="column">
              <wp:posOffset>4194</wp:posOffset>
            </wp:positionH>
            <wp:positionV relativeFrom="paragraph">
              <wp:posOffset>520700</wp:posOffset>
            </wp:positionV>
            <wp:extent cx="5760720" cy="2308860"/>
            <wp:effectExtent l="190500" t="190500" r="182880" b="186690"/>
            <wp:wrapTight wrapText="bothSides">
              <wp:wrapPolygon edited="0">
                <wp:start x="143" y="-1782"/>
                <wp:lineTo x="-714" y="-1426"/>
                <wp:lineTo x="-643" y="21564"/>
                <wp:lineTo x="71" y="22812"/>
                <wp:lineTo x="143" y="23168"/>
                <wp:lineTo x="21357" y="23168"/>
                <wp:lineTo x="21429" y="22812"/>
                <wp:lineTo x="22143" y="21564"/>
                <wp:lineTo x="22214" y="1426"/>
                <wp:lineTo x="21429" y="-1248"/>
                <wp:lineTo x="21357" y="-1782"/>
                <wp:lineTo x="143" y="-1782"/>
              </wp:wrapPolygon>
            </wp:wrapTight>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30886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Telefonische Fragebögen</w:t>
      </w:r>
      <w:bookmarkEnd w:id="29"/>
    </w:p>
    <w:p w:rsidR="002A27BF" w:rsidRPr="002A27BF" w:rsidRDefault="009C568C" w:rsidP="00022739">
      <w:pPr>
        <w:pStyle w:val="Beschriftung"/>
        <w:rPr>
          <w:lang w:val="de-DE"/>
        </w:rPr>
      </w:pPr>
      <w:bookmarkStart w:id="30" w:name="_Toc862972"/>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5</w:t>
      </w:r>
      <w:r w:rsidR="00CD71AE">
        <w:rPr>
          <w:noProof/>
        </w:rPr>
        <w:fldChar w:fldCharType="end"/>
      </w:r>
      <w:r w:rsidR="00C5473A">
        <w:t>:</w:t>
      </w:r>
      <w:r>
        <w:t xml:space="preserve"> Telefonische Befragung</w:t>
      </w:r>
      <w:bookmarkEnd w:id="30"/>
    </w:p>
    <w:p w:rsidR="002A27BF" w:rsidRDefault="002A27BF" w:rsidP="00C5473A">
      <w:pPr>
        <w:spacing w:line="360" w:lineRule="auto"/>
        <w:jc w:val="both"/>
        <w:rPr>
          <w:lang w:val="de-DE"/>
        </w:rPr>
      </w:pPr>
      <w:r w:rsidRPr="002A27BF">
        <w:rPr>
          <w:lang w:val="de-DE"/>
        </w:rPr>
        <w:lastRenderedPageBreak/>
        <w:t xml:space="preserve">Durch ein Telefoninterview ist die Distanz zu dem befragten Probanden unbedeutend, somit ist die Durchführung des Fragebogens mithilfe dieser Methode auch durch eine weite Distanz zueinander möglich, siehe dazu Abbildung </w:t>
      </w:r>
      <w:r w:rsidR="009C568C">
        <w:rPr>
          <w:lang w:val="de-DE"/>
        </w:rPr>
        <w:t>5</w:t>
      </w:r>
      <w:r w:rsidRPr="002A27BF">
        <w:rPr>
          <w:lang w:val="de-DE"/>
        </w:rPr>
        <w:t>. Hier ist die Kompetenz des Interviewers sehr gefragt, da die Qualität der Befragung stark durch die Umfragesteuerung und der Umfragegeschwindigkeit des Interviewers abhängig ist. Ein großer Vorteil des Telefoninterviews ist es dem befragten Probanden die Möglichkeit der Anonymität zu gewähren. Einige Probanden werden durch fehlende Anonymität oft zu falschen Antworten verleitet, was wiederrum die erhobenen Daten verfälschen könnte</w:t>
      </w:r>
      <w:r>
        <w:rPr>
          <w:lang w:val="de-DE"/>
        </w:rPr>
        <w:t xml:space="preserve"> []</w:t>
      </w:r>
      <w:r w:rsidRPr="002A27BF">
        <w:rPr>
          <w:lang w:val="de-DE"/>
        </w:rPr>
        <w:t>.</w:t>
      </w:r>
    </w:p>
    <w:p w:rsidR="009C568C" w:rsidRDefault="003B6695" w:rsidP="00C5473A">
      <w:pPr>
        <w:keepNext/>
        <w:spacing w:line="360" w:lineRule="auto"/>
        <w:jc w:val="both"/>
      </w:pPr>
      <w:r w:rsidRPr="002A27BF">
        <w:rPr>
          <w:noProof/>
          <w:lang w:val="de-DE"/>
        </w:rPr>
        <w:drawing>
          <wp:anchor distT="0" distB="0" distL="114300" distR="114300" simplePos="0" relativeHeight="251709440" behindDoc="1" locked="0" layoutInCell="1" allowOverlap="1" wp14:anchorId="7112F773">
            <wp:simplePos x="0" y="0"/>
            <wp:positionH relativeFrom="column">
              <wp:posOffset>3810</wp:posOffset>
            </wp:positionH>
            <wp:positionV relativeFrom="paragraph">
              <wp:posOffset>410299</wp:posOffset>
            </wp:positionV>
            <wp:extent cx="5760720" cy="2236470"/>
            <wp:effectExtent l="190500" t="190500" r="182880" b="182880"/>
            <wp:wrapTight wrapText="bothSides">
              <wp:wrapPolygon edited="0">
                <wp:start x="143" y="-1840"/>
                <wp:lineTo x="-714" y="-1472"/>
                <wp:lineTo x="-714" y="20974"/>
                <wp:lineTo x="-500" y="22078"/>
                <wp:lineTo x="71" y="22814"/>
                <wp:lineTo x="143" y="23182"/>
                <wp:lineTo x="21357" y="23182"/>
                <wp:lineTo x="21429" y="22814"/>
                <wp:lineTo x="22000" y="22078"/>
                <wp:lineTo x="22214" y="19319"/>
                <wp:lineTo x="22214" y="1472"/>
                <wp:lineTo x="21429" y="-1288"/>
                <wp:lineTo x="21357" y="-1840"/>
                <wp:lineTo x="143" y="-1840"/>
              </wp:wrapPolygon>
            </wp:wrapTight>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236470"/>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022739">
      <w:pPr>
        <w:pStyle w:val="Beschriftung"/>
      </w:pPr>
      <w:bookmarkStart w:id="31" w:name="_Toc862973"/>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6</w:t>
      </w:r>
      <w:r w:rsidR="00CD71AE">
        <w:rPr>
          <w:noProof/>
        </w:rPr>
        <w:fldChar w:fldCharType="end"/>
      </w:r>
      <w:r w:rsidR="00C5473A">
        <w:t xml:space="preserve">: </w:t>
      </w:r>
      <w:r>
        <w:t>Telefonische CATI Befragung</w:t>
      </w:r>
      <w:bookmarkEnd w:id="31"/>
    </w:p>
    <w:p w:rsidR="00022739" w:rsidRPr="00022739" w:rsidRDefault="00022739" w:rsidP="00022739">
      <w:pPr>
        <w:pStyle w:val="StandardJKU"/>
        <w:rPr>
          <w:lang w:val="de-AT"/>
        </w:rPr>
      </w:pPr>
    </w:p>
    <w:p w:rsidR="002A27BF" w:rsidRDefault="002A27BF" w:rsidP="00C5473A">
      <w:pPr>
        <w:spacing w:line="360" w:lineRule="auto"/>
        <w:jc w:val="both"/>
        <w:rPr>
          <w:lang w:val="de-DE"/>
        </w:rPr>
      </w:pPr>
      <w:r w:rsidRPr="002A27BF">
        <w:rPr>
          <w:lang w:val="de-DE"/>
        </w:rPr>
        <w:t xml:space="preserve">Computergestütztes Telefoninterview (CATI) ist eine Möglichkeit, den Interviewer mithilfe eines Computers an einem anderen Ort mit dem Probanden den Fragebogen </w:t>
      </w:r>
      <w:r w:rsidR="00D21A2B">
        <w:rPr>
          <w:lang w:val="de-DE"/>
        </w:rPr>
        <w:t>t</w:t>
      </w:r>
      <w:r w:rsidRPr="002A27BF">
        <w:rPr>
          <w:lang w:val="de-DE"/>
        </w:rPr>
        <w:t xml:space="preserve">elefonisch durchzuführen, siehe dazu Abbildung </w:t>
      </w:r>
      <w:r w:rsidR="009C568C">
        <w:rPr>
          <w:lang w:val="de-DE"/>
        </w:rPr>
        <w:t>6</w:t>
      </w:r>
      <w:r w:rsidRPr="002A27BF">
        <w:rPr>
          <w:lang w:val="de-DE"/>
        </w:rPr>
        <w:t>. Diese Methode bringt gleiche Vorteile wie die, die bereits erwähnten wie bei CAPI</w:t>
      </w:r>
      <w:r>
        <w:rPr>
          <w:lang w:val="de-DE"/>
        </w:rPr>
        <w:t xml:space="preserve"> []</w:t>
      </w:r>
      <w:r w:rsidRPr="002A27BF">
        <w:rPr>
          <w:lang w:val="de-DE"/>
        </w:rPr>
        <w:t>.</w:t>
      </w:r>
    </w:p>
    <w:p w:rsidR="003B6695" w:rsidRPr="002A27BF" w:rsidRDefault="003B6695" w:rsidP="00C5473A">
      <w:pPr>
        <w:spacing w:line="360" w:lineRule="auto"/>
        <w:jc w:val="both"/>
        <w:rPr>
          <w:lang w:val="de-DE"/>
        </w:rPr>
      </w:pPr>
    </w:p>
    <w:p w:rsidR="002A27BF" w:rsidRDefault="002A27BF" w:rsidP="00C5473A">
      <w:pPr>
        <w:pStyle w:val="berschrift3"/>
        <w:numPr>
          <w:ilvl w:val="3"/>
          <w:numId w:val="6"/>
        </w:numPr>
        <w:jc w:val="both"/>
        <w:rPr>
          <w:rFonts w:eastAsiaTheme="minorHAnsi"/>
        </w:rPr>
      </w:pPr>
      <w:bookmarkStart w:id="32" w:name="_Toc863025"/>
      <w:r w:rsidRPr="002A27BF">
        <w:rPr>
          <w:rFonts w:eastAsiaTheme="minorHAnsi"/>
        </w:rPr>
        <w:t>Selbstvollständige Befragungen</w:t>
      </w:r>
      <w:bookmarkEnd w:id="32"/>
    </w:p>
    <w:p w:rsidR="003B6695" w:rsidRPr="003B6695" w:rsidRDefault="003B6695" w:rsidP="003B6695">
      <w:pPr>
        <w:pStyle w:val="StandardJKU"/>
      </w:pPr>
    </w:p>
    <w:p w:rsidR="009C568C" w:rsidRDefault="002A27BF" w:rsidP="00C5473A">
      <w:pPr>
        <w:keepNext/>
        <w:spacing w:line="360" w:lineRule="auto"/>
        <w:jc w:val="both"/>
      </w:pPr>
      <w:r w:rsidRPr="002A27BF">
        <w:rPr>
          <w:noProof/>
          <w:lang w:val="de-DE"/>
        </w:rPr>
        <w:lastRenderedPageBreak/>
        <w:drawing>
          <wp:anchor distT="0" distB="0" distL="114300" distR="114300" simplePos="0" relativeHeight="251710464" behindDoc="1" locked="0" layoutInCell="1" allowOverlap="1" wp14:anchorId="7F7A379B">
            <wp:simplePos x="0" y="0"/>
            <wp:positionH relativeFrom="column">
              <wp:posOffset>4386</wp:posOffset>
            </wp:positionH>
            <wp:positionV relativeFrom="paragraph">
              <wp:posOffset>458</wp:posOffset>
            </wp:positionV>
            <wp:extent cx="5760720" cy="2221865"/>
            <wp:effectExtent l="190500" t="190500" r="182880" b="197485"/>
            <wp:wrapTight wrapText="bothSides">
              <wp:wrapPolygon edited="0">
                <wp:start x="143" y="-1852"/>
                <wp:lineTo x="-714" y="-1482"/>
                <wp:lineTo x="-714" y="21112"/>
                <wp:lineTo x="-500" y="22223"/>
                <wp:lineTo x="71" y="22964"/>
                <wp:lineTo x="143" y="23335"/>
                <wp:lineTo x="21357" y="23335"/>
                <wp:lineTo x="21429" y="22964"/>
                <wp:lineTo x="22000" y="22223"/>
                <wp:lineTo x="22214" y="19446"/>
                <wp:lineTo x="22214" y="1482"/>
                <wp:lineTo x="21429" y="-1296"/>
                <wp:lineTo x="21357" y="-1852"/>
                <wp:lineTo x="143" y="-1852"/>
              </wp:wrapPolygon>
            </wp:wrapTight>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1865"/>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3B6695">
      <w:pPr>
        <w:pStyle w:val="Beschriftung"/>
      </w:pPr>
      <w:bookmarkStart w:id="33" w:name="_Toc862974"/>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7</w:t>
      </w:r>
      <w:r w:rsidR="00CD71AE">
        <w:rPr>
          <w:noProof/>
        </w:rPr>
        <w:fldChar w:fldCharType="end"/>
      </w:r>
      <w:r w:rsidR="00C5473A">
        <w:t xml:space="preserve">: </w:t>
      </w:r>
      <w:r>
        <w:t>Selbstständige Befragung</w:t>
      </w:r>
      <w:bookmarkEnd w:id="33"/>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Die Selbstvervollständigungsmethoden, ganz gleich ob papierbasiert oder elektronisch, erlauben es die vollständige Abwesenheit eines Interviewers aus dem Prozess der Befragung des Fragebogens, siehe dazu Abbildung </w:t>
      </w:r>
      <w:r w:rsidR="009C568C">
        <w:rPr>
          <w:lang w:val="de-DE"/>
        </w:rPr>
        <w:t>7</w:t>
      </w:r>
      <w:r w:rsidRPr="002A27BF">
        <w:rPr>
          <w:lang w:val="de-DE"/>
        </w:rPr>
        <w:t>. Diese Art der Befragung erleichtert es dem Probanden die ehrliche Beantwortung der Fragen des Fragebogens. Nichtsdestotrotz birgt diese Art der Befragung große Risiken, da die gesamte Durchführung des Fragebogens ohne die Anwesenheit des helfenden Interviewers durchgeführt wird. Daher ist der Entwurf des Fragebogens besonders wichtig, um Missverständnisse bei der Durchführung des Fragebogens zu vermeiden</w:t>
      </w:r>
      <w:r>
        <w:rPr>
          <w:lang w:val="de-DE"/>
        </w:rPr>
        <w:t xml:space="preserve"> []</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34" w:name="_Toc863026"/>
      <w:r w:rsidRPr="002A27BF">
        <w:rPr>
          <w:rFonts w:eastAsiaTheme="minorHAnsi"/>
        </w:rPr>
        <w:t>Befragungsmethoden eines Fragebogens</w:t>
      </w:r>
      <w:bookmarkEnd w:id="34"/>
    </w:p>
    <w:p w:rsidR="003B6695" w:rsidRPr="003B6695" w:rsidRDefault="003B6695" w:rsidP="003B6695">
      <w:pPr>
        <w:pStyle w:val="StandardJKU"/>
      </w:pPr>
    </w:p>
    <w:p w:rsidR="002A27BF" w:rsidRPr="002A27BF" w:rsidRDefault="002A27BF" w:rsidP="00C5473A">
      <w:pPr>
        <w:spacing w:line="360" w:lineRule="auto"/>
        <w:jc w:val="both"/>
        <w:rPr>
          <w:lang w:val="de-DE"/>
        </w:rPr>
      </w:pPr>
      <w:r w:rsidRPr="002A27BF">
        <w:rPr>
          <w:lang w:val="de-DE"/>
        </w:rPr>
        <w:t xml:space="preserve">Die Befragung eines Fragebogens kann auf verschiedene Weise gestellt und aufgezeichnet werden. Es gibt verschiedene Arten von Fragen, die für einen unterschiedlichen Zweck geeignet sind und die man unterschiedlich analysiert. Daher ist es für den Fragebogenschreiber eine Voraussetzung die Basis der verfügbaren Fragetypen zu verstehen, bevor er mit dem Entwurf des Fragebogens beginnt. Ebenso ist es wichtig zu verstehen, welche Daten man aus welchen Fragetypen erhält, um die spätere Analyse des Fragebogens zu erleichtern. </w:t>
      </w:r>
    </w:p>
    <w:p w:rsidR="002A27BF" w:rsidRPr="002A27BF" w:rsidRDefault="002A27BF" w:rsidP="00C5473A">
      <w:pPr>
        <w:spacing w:line="360" w:lineRule="auto"/>
        <w:jc w:val="both"/>
        <w:rPr>
          <w:lang w:val="de-DE"/>
        </w:rPr>
      </w:pPr>
      <w:r w:rsidRPr="002A27BF">
        <w:rPr>
          <w:lang w:val="de-DE"/>
        </w:rPr>
        <w:t>Die in dieser Seminararbeit beschriebenen Befragungsmethoden beschränken sich auf die, welche für die Erstellung des Fragebogens benötigt bzw. genutzt wurden</w:t>
      </w:r>
      <w:r>
        <w:rPr>
          <w:lang w:val="de-DE"/>
        </w:rPr>
        <w:t xml:space="preserve"> []</w:t>
      </w:r>
      <w:r w:rsidRPr="002A27BF">
        <w:rPr>
          <w:lang w:val="de-DE"/>
        </w:rPr>
        <w:t>.</w:t>
      </w:r>
    </w:p>
    <w:p w:rsidR="002A27BF" w:rsidRPr="002A27BF" w:rsidRDefault="003B6695" w:rsidP="00C5473A">
      <w:pPr>
        <w:pStyle w:val="berschrift3"/>
        <w:numPr>
          <w:ilvl w:val="3"/>
          <w:numId w:val="6"/>
        </w:numPr>
        <w:jc w:val="both"/>
        <w:rPr>
          <w:rFonts w:eastAsiaTheme="minorHAnsi"/>
        </w:rPr>
      </w:pPr>
      <w:bookmarkStart w:id="35" w:name="_Toc863027"/>
      <w:r w:rsidRPr="002A27BF">
        <w:rPr>
          <w:noProof/>
        </w:rPr>
        <w:lastRenderedPageBreak/>
        <w:drawing>
          <wp:anchor distT="0" distB="0" distL="114300" distR="114300" simplePos="0" relativeHeight="251711488" behindDoc="1" locked="0" layoutInCell="1" allowOverlap="1" wp14:anchorId="30480D6D">
            <wp:simplePos x="0" y="0"/>
            <wp:positionH relativeFrom="column">
              <wp:posOffset>-27704</wp:posOffset>
            </wp:positionH>
            <wp:positionV relativeFrom="paragraph">
              <wp:posOffset>441325</wp:posOffset>
            </wp:positionV>
            <wp:extent cx="5760720" cy="3186430"/>
            <wp:effectExtent l="190500" t="190500" r="182880" b="185420"/>
            <wp:wrapTight wrapText="bothSides">
              <wp:wrapPolygon edited="0">
                <wp:start x="143" y="-1291"/>
                <wp:lineTo x="-714" y="-1033"/>
                <wp:lineTo x="-714" y="19629"/>
                <wp:lineTo x="-571" y="21824"/>
                <wp:lineTo x="71" y="22470"/>
                <wp:lineTo x="143" y="22728"/>
                <wp:lineTo x="21357" y="22728"/>
                <wp:lineTo x="21429" y="22470"/>
                <wp:lineTo x="22071" y="21695"/>
                <wp:lineTo x="22214" y="19629"/>
                <wp:lineTo x="22214" y="1033"/>
                <wp:lineTo x="21429" y="-904"/>
                <wp:lineTo x="21357" y="-1291"/>
                <wp:lineTo x="143" y="-1291"/>
              </wp:wrapPolygon>
            </wp:wrapTight>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Offene und Geschlossene Fragen</w:t>
      </w:r>
      <w:bookmarkEnd w:id="35"/>
    </w:p>
    <w:p w:rsidR="002A27BF" w:rsidRDefault="009C568C" w:rsidP="003B6695">
      <w:pPr>
        <w:pStyle w:val="Beschriftung"/>
      </w:pPr>
      <w:bookmarkStart w:id="36" w:name="_Toc862975"/>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8</w:t>
      </w:r>
      <w:r w:rsidR="00CD71AE">
        <w:rPr>
          <w:noProof/>
        </w:rPr>
        <w:fldChar w:fldCharType="end"/>
      </w:r>
      <w:r w:rsidR="00C5473A">
        <w:t>:</w:t>
      </w:r>
      <w:r>
        <w:t xml:space="preserve"> Offene und Geschlossene Fragen</w:t>
      </w:r>
      <w:bookmarkEnd w:id="36"/>
    </w:p>
    <w:p w:rsidR="003B6695" w:rsidRPr="003B6695" w:rsidRDefault="003B6695" w:rsidP="003B6695">
      <w:pPr>
        <w:pStyle w:val="StandardJKU"/>
        <w:rPr>
          <w:lang w:val="de-AT"/>
        </w:rPr>
      </w:pPr>
    </w:p>
    <w:p w:rsidR="002A27BF" w:rsidRPr="002A27BF" w:rsidRDefault="002A27BF" w:rsidP="00C5473A">
      <w:pPr>
        <w:spacing w:line="360" w:lineRule="auto"/>
        <w:jc w:val="both"/>
        <w:rPr>
          <w:lang w:val="de-DE"/>
        </w:rPr>
      </w:pPr>
      <w:r w:rsidRPr="002A27BF">
        <w:rPr>
          <w:lang w:val="de-DE"/>
        </w:rPr>
        <w:t xml:space="preserve">Eine offene Frage ist eine Frage, bei dem es keine vorhandenen Vorschläge von möglichen Antworten gibt, siehe dazu Abbildung </w:t>
      </w:r>
      <w:r w:rsidR="009C568C">
        <w:rPr>
          <w:lang w:val="de-DE"/>
        </w:rPr>
        <w:t>8</w:t>
      </w:r>
      <w:r w:rsidRPr="002A27BF">
        <w:rPr>
          <w:lang w:val="de-DE"/>
        </w:rPr>
        <w:t xml:space="preserve"> Frage Nr.1. Diese Fragen werden mit eigenen Worten beantwortet, dies kann eine kurze, als auch eine lange Antwort des Befragten sein</w:t>
      </w:r>
      <w:r w:rsidR="00C5473A">
        <w:rPr>
          <w:lang w:val="de-DE"/>
        </w:rPr>
        <w:t xml:space="preserve"> []</w:t>
      </w:r>
      <w:r w:rsidRPr="002A27BF">
        <w:rPr>
          <w:lang w:val="de-DE"/>
        </w:rPr>
        <w:t>.</w:t>
      </w:r>
    </w:p>
    <w:p w:rsidR="002A27BF" w:rsidRPr="002A27BF" w:rsidRDefault="002A27BF" w:rsidP="00C5473A">
      <w:pPr>
        <w:spacing w:line="360" w:lineRule="auto"/>
        <w:jc w:val="both"/>
        <w:rPr>
          <w:lang w:val="de-DE"/>
        </w:rPr>
      </w:pPr>
      <w:r w:rsidRPr="002A27BF">
        <w:rPr>
          <w:lang w:val="de-DE"/>
        </w:rPr>
        <w:t xml:space="preserve">Eine geschlossene Frage ist eine Frage, bei dem der Befragte allein die Auswahlmöglichkeit seiner Antwort mit einem „Ja“ oder „Nein“ beantworten kann, siehe dazu Abbildung </w:t>
      </w:r>
      <w:r w:rsidR="009C568C">
        <w:rPr>
          <w:lang w:val="de-DE"/>
        </w:rPr>
        <w:t>8</w:t>
      </w:r>
      <w:r w:rsidRPr="002A27BF">
        <w:rPr>
          <w:lang w:val="de-DE"/>
        </w:rPr>
        <w:t xml:space="preserve"> Frage Nr.7</w:t>
      </w:r>
      <w:r>
        <w:rPr>
          <w:lang w:val="de-DE"/>
        </w:rPr>
        <w:t xml:space="preserve"> []</w:t>
      </w:r>
      <w:r w:rsidRPr="002A27BF">
        <w:rPr>
          <w:lang w:val="de-DE"/>
        </w:rPr>
        <w:t>.</w:t>
      </w:r>
    </w:p>
    <w:p w:rsidR="002A27BF" w:rsidRDefault="002A27BF" w:rsidP="00C5473A">
      <w:pPr>
        <w:pStyle w:val="berschrift3"/>
        <w:numPr>
          <w:ilvl w:val="3"/>
          <w:numId w:val="6"/>
        </w:numPr>
        <w:jc w:val="both"/>
        <w:rPr>
          <w:rFonts w:eastAsiaTheme="minorHAnsi"/>
        </w:rPr>
      </w:pPr>
      <w:bookmarkStart w:id="37" w:name="_Toc863028"/>
      <w:r w:rsidRPr="002A27BF">
        <w:rPr>
          <w:rFonts w:eastAsiaTheme="minorHAnsi"/>
        </w:rPr>
        <w:t>Vorcodierte Fragen</w:t>
      </w:r>
      <w:bookmarkEnd w:id="37"/>
    </w:p>
    <w:p w:rsidR="003B6695" w:rsidRPr="003B6695" w:rsidRDefault="003B6695" w:rsidP="003B6695">
      <w:pPr>
        <w:pStyle w:val="StandardJKU"/>
      </w:pPr>
    </w:p>
    <w:p w:rsidR="002A27BF" w:rsidRDefault="002A27BF" w:rsidP="00C5473A">
      <w:pPr>
        <w:spacing w:line="360" w:lineRule="auto"/>
        <w:jc w:val="both"/>
        <w:rPr>
          <w:lang w:val="de-DE"/>
        </w:rPr>
      </w:pPr>
      <w:r w:rsidRPr="002A27BF">
        <w:rPr>
          <w:lang w:val="de-DE"/>
        </w:rPr>
        <w:t>Unter vorcodierte Fragen versteht man Fragen, die vom Fragebogenschreiben in einen ausgewählten Bereich von vordefinierten Antwortmöglichkeiten beantwortet werden können</w:t>
      </w:r>
      <w:r>
        <w:rPr>
          <w:lang w:val="de-DE"/>
        </w:rPr>
        <w:t xml:space="preserve"> []</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Default="003B6695" w:rsidP="00C5473A">
      <w:pPr>
        <w:pStyle w:val="berschrift3"/>
        <w:numPr>
          <w:ilvl w:val="3"/>
          <w:numId w:val="6"/>
        </w:numPr>
        <w:jc w:val="both"/>
        <w:rPr>
          <w:rFonts w:eastAsiaTheme="minorHAnsi"/>
        </w:rPr>
      </w:pPr>
      <w:bookmarkStart w:id="38" w:name="_Toc863029"/>
      <w:r w:rsidRPr="002A27BF">
        <w:rPr>
          <w:noProof/>
        </w:rPr>
        <w:lastRenderedPageBreak/>
        <w:drawing>
          <wp:anchor distT="0" distB="0" distL="114300" distR="114300" simplePos="0" relativeHeight="251712512" behindDoc="1" locked="0" layoutInCell="1" allowOverlap="1" wp14:anchorId="16EB41B7">
            <wp:simplePos x="0" y="0"/>
            <wp:positionH relativeFrom="column">
              <wp:posOffset>-27305</wp:posOffset>
            </wp:positionH>
            <wp:positionV relativeFrom="paragraph">
              <wp:posOffset>375432</wp:posOffset>
            </wp:positionV>
            <wp:extent cx="5760720" cy="3345815"/>
            <wp:effectExtent l="190500" t="190500" r="182880" b="197485"/>
            <wp:wrapTight wrapText="bothSides">
              <wp:wrapPolygon edited="0">
                <wp:start x="143" y="-1230"/>
                <wp:lineTo x="-714" y="-984"/>
                <wp:lineTo x="-714" y="21276"/>
                <wp:lineTo x="143" y="22752"/>
                <wp:lineTo x="21357" y="22752"/>
                <wp:lineTo x="21429" y="22506"/>
                <wp:lineTo x="22214" y="20784"/>
                <wp:lineTo x="22214" y="984"/>
                <wp:lineTo x="21429" y="-861"/>
                <wp:lineTo x="21357" y="-1230"/>
                <wp:lineTo x="143" y="-1230"/>
              </wp:wrapPolygon>
            </wp:wrapTight>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4581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Vorcodierte offene Fragen</w:t>
      </w:r>
      <w:bookmarkEnd w:id="38"/>
    </w:p>
    <w:p w:rsidR="003B6695" w:rsidRDefault="003B6695" w:rsidP="003B6695">
      <w:pPr>
        <w:pStyle w:val="Beschriftung"/>
      </w:pPr>
      <w:bookmarkStart w:id="39" w:name="_Toc862976"/>
      <w:r>
        <w:t xml:space="preserve">Abbildung </w:t>
      </w:r>
      <w:r>
        <w:rPr>
          <w:noProof/>
        </w:rPr>
        <w:fldChar w:fldCharType="begin"/>
      </w:r>
      <w:r>
        <w:rPr>
          <w:noProof/>
        </w:rPr>
        <w:instrText xml:space="preserve"> SEQ Abbildung \* ARABIC </w:instrText>
      </w:r>
      <w:r>
        <w:rPr>
          <w:noProof/>
        </w:rPr>
        <w:fldChar w:fldCharType="separate"/>
      </w:r>
      <w:r w:rsidR="0006477F">
        <w:rPr>
          <w:noProof/>
        </w:rPr>
        <w:t>9</w:t>
      </w:r>
      <w:r>
        <w:rPr>
          <w:noProof/>
        </w:rPr>
        <w:fldChar w:fldCharType="end"/>
      </w:r>
      <w:r>
        <w:t>: Vorcodierte offene Fragen</w:t>
      </w:r>
      <w:bookmarkEnd w:id="39"/>
    </w:p>
    <w:p w:rsidR="003B6695" w:rsidRDefault="003B6695" w:rsidP="00C5473A">
      <w:pPr>
        <w:spacing w:line="360" w:lineRule="auto"/>
        <w:jc w:val="both"/>
        <w:rPr>
          <w:lang w:val="de-DE"/>
        </w:rPr>
      </w:pPr>
    </w:p>
    <w:p w:rsidR="002A27BF" w:rsidRDefault="002A27BF" w:rsidP="00C5473A">
      <w:pPr>
        <w:spacing w:line="360" w:lineRule="auto"/>
        <w:jc w:val="both"/>
        <w:rPr>
          <w:lang w:val="de-DE"/>
        </w:rPr>
      </w:pPr>
      <w:r w:rsidRPr="002A27BF">
        <w:rPr>
          <w:lang w:val="de-DE"/>
        </w:rPr>
        <w:t xml:space="preserve">Eine vorcodierte offene Frage wird als eine offene Frage behandelt, wobei der Befragte die Möglichkeit hat eine Antwort aus den vorgegebenen Antwortmöglichkeiten zu wählen, siehe dazu Abbildung </w:t>
      </w:r>
      <w:r w:rsidR="009C568C">
        <w:rPr>
          <w:lang w:val="de-DE"/>
        </w:rPr>
        <w:t>9</w:t>
      </w:r>
      <w:r w:rsidRPr="002A27BF">
        <w:rPr>
          <w:lang w:val="de-DE"/>
        </w:rPr>
        <w:t>. Bei dieser Befragungsmethode muss der Fragenbogenschreiben einen Bereich von Antwortmöglichkeiten überlegen, welches die spätere Analyse erleichtert. Da der Fragenbogenschreiben nicht alle Antwortbereiche ermitteln kann, wird am Ende eine offene Frage hinzugefügt, welche es dem Befragten erlaubt dies zu befüllen, unter der Voraussetzung, dass keine dieser vorgegebenen Antwortmöglichkeinen der Antwort des Befragten entsprechen</w:t>
      </w:r>
      <w:r>
        <w:rPr>
          <w:lang w:val="de-DE"/>
        </w:rPr>
        <w:t xml:space="preserve"> []</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Pr="002A27BF" w:rsidRDefault="003B6695" w:rsidP="00C5473A">
      <w:pPr>
        <w:pStyle w:val="berschrift3"/>
        <w:numPr>
          <w:ilvl w:val="3"/>
          <w:numId w:val="6"/>
        </w:numPr>
        <w:jc w:val="both"/>
        <w:rPr>
          <w:rFonts w:eastAsiaTheme="minorHAnsi"/>
        </w:rPr>
      </w:pPr>
      <w:bookmarkStart w:id="40" w:name="_Toc863030"/>
      <w:r w:rsidRPr="002A27BF">
        <w:rPr>
          <w:noProof/>
        </w:rPr>
        <w:lastRenderedPageBreak/>
        <w:drawing>
          <wp:anchor distT="0" distB="0" distL="114300" distR="114300" simplePos="0" relativeHeight="251713536" behindDoc="1" locked="0" layoutInCell="1" allowOverlap="1" wp14:anchorId="1CA9D6CE">
            <wp:simplePos x="0" y="0"/>
            <wp:positionH relativeFrom="column">
              <wp:posOffset>-17012</wp:posOffset>
            </wp:positionH>
            <wp:positionV relativeFrom="paragraph">
              <wp:posOffset>374798</wp:posOffset>
            </wp:positionV>
            <wp:extent cx="5760720" cy="3001645"/>
            <wp:effectExtent l="190500" t="190500" r="182880" b="198755"/>
            <wp:wrapTight wrapText="bothSides">
              <wp:wrapPolygon edited="0">
                <wp:start x="143" y="-1371"/>
                <wp:lineTo x="-714" y="-1097"/>
                <wp:lineTo x="-714" y="21248"/>
                <wp:lineTo x="143" y="22893"/>
                <wp:lineTo x="21357" y="22893"/>
                <wp:lineTo x="21429" y="22619"/>
                <wp:lineTo x="22214" y="20974"/>
                <wp:lineTo x="22214" y="1097"/>
                <wp:lineTo x="21429" y="-960"/>
                <wp:lineTo x="21357" y="-1371"/>
                <wp:lineTo x="143" y="-1371"/>
              </wp:wrapPolygon>
            </wp:wrapT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0164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Mehrfachauswahl (Multiple Choice) Fragen</w:t>
      </w:r>
      <w:bookmarkEnd w:id="40"/>
    </w:p>
    <w:p w:rsidR="002A27BF" w:rsidRDefault="009C568C" w:rsidP="003B6695">
      <w:pPr>
        <w:pStyle w:val="Beschriftung"/>
      </w:pPr>
      <w:bookmarkStart w:id="41" w:name="_Toc862977"/>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10</w:t>
      </w:r>
      <w:r w:rsidR="00CD71AE">
        <w:rPr>
          <w:noProof/>
        </w:rPr>
        <w:fldChar w:fldCharType="end"/>
      </w:r>
      <w:r w:rsidR="00C5473A">
        <w:t>:</w:t>
      </w:r>
      <w:r>
        <w:t xml:space="preserve"> Multiple Choice Fragen</w:t>
      </w:r>
      <w:bookmarkEnd w:id="41"/>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Mehrfachauswahl Fragen sind geschlossene Fragen mit mehr als einer möglichen Antwort, siehe dazu Abbildung </w:t>
      </w:r>
      <w:r w:rsidR="009C568C">
        <w:rPr>
          <w:lang w:val="de-DE"/>
        </w:rPr>
        <w:t>10</w:t>
      </w:r>
      <w:r w:rsidRPr="002A27BF">
        <w:rPr>
          <w:lang w:val="de-DE"/>
        </w:rPr>
        <w:t>. Eine solche Frage erlaubt es dem Befragten aus der Auswahl der bereits festgelegten Antwortmöglichkeiten des Fragebogenschreibers mehrere Antworten auszuwählen</w:t>
      </w:r>
      <w:r>
        <w:rPr>
          <w:lang w:val="de-DE"/>
        </w:rPr>
        <w:t xml:space="preserve"> []</w:t>
      </w:r>
      <w:r w:rsidRPr="002A27BF">
        <w:rPr>
          <w:lang w:val="de-DE"/>
        </w:rPr>
        <w:t>.</w:t>
      </w:r>
    </w:p>
    <w:p w:rsidR="00CC15E8" w:rsidRDefault="00CC15E8">
      <w:pPr>
        <w:spacing w:after="160" w:line="259" w:lineRule="auto"/>
        <w:rPr>
          <w:lang w:val="de-DE"/>
        </w:rPr>
      </w:pPr>
      <w:r>
        <w:rPr>
          <w:lang w:val="de-DE"/>
        </w:rPr>
        <w:br w:type="page"/>
      </w:r>
    </w:p>
    <w:p w:rsidR="00F45750" w:rsidRDefault="00F45750" w:rsidP="00F45750">
      <w:pPr>
        <w:pStyle w:val="berschrift2"/>
      </w:pPr>
      <w:bookmarkStart w:id="42" w:name="_Toc863031"/>
      <w:r w:rsidRPr="00F45750">
        <w:lastRenderedPageBreak/>
        <w:t>Identifikation der 1000 größten Unternehmen Österreichs &amp; Kategorisierung der Unternehmen nach Geschäftsbereich</w:t>
      </w:r>
      <w:bookmarkEnd w:id="42"/>
    </w:p>
    <w:p w:rsidR="00556EED" w:rsidRDefault="00556EED" w:rsidP="00167D3D">
      <w:pPr>
        <w:pStyle w:val="StandardJKU"/>
        <w:spacing w:line="360" w:lineRule="auto"/>
      </w:pPr>
    </w:p>
    <w:p w:rsidR="00645C5E" w:rsidRDefault="00645C5E" w:rsidP="00167D3D">
      <w:pPr>
        <w:pStyle w:val="StandardJKU"/>
        <w:spacing w:line="360" w:lineRule="auto"/>
      </w:pPr>
      <w:r>
        <w:t xml:space="preserve">Ein wichtiger Bestandteil der Seminararbeit war es die TOP-1000 Unternehmen Österreichs aufzulisten, damit die Firma </w:t>
      </w:r>
      <w:proofErr w:type="spellStart"/>
      <w:r>
        <w:t>Reqpool</w:t>
      </w:r>
      <w:proofErr w:type="spellEnd"/>
      <w:r>
        <w:t xml:space="preserve"> an diesen Unternehmen, unseren erstellten und ausarbeiteten Fragebogen, durchführen kann. </w:t>
      </w:r>
    </w:p>
    <w:p w:rsidR="00645C5E" w:rsidRDefault="00645C5E" w:rsidP="00167D3D">
      <w:pPr>
        <w:pStyle w:val="StandardJKU"/>
        <w:spacing w:line="360" w:lineRule="auto"/>
      </w:pPr>
    </w:p>
    <w:p w:rsidR="00645C5E" w:rsidRDefault="00645C5E" w:rsidP="00167D3D">
      <w:pPr>
        <w:pStyle w:val="StandardJKU"/>
        <w:spacing w:line="360" w:lineRule="auto"/>
      </w:pPr>
      <w:r>
        <w:t xml:space="preserve">Bei der </w:t>
      </w:r>
      <w:proofErr w:type="spellStart"/>
      <w:r>
        <w:t>Kategoriserung</w:t>
      </w:r>
      <w:proofErr w:type="spellEnd"/>
      <w:r>
        <w:t xml:space="preserve"> der Branchen haben wir uns auf diese geeinigt: </w:t>
      </w:r>
    </w:p>
    <w:p w:rsidR="00645C5E" w:rsidRPr="00167D3D" w:rsidRDefault="00645C5E" w:rsidP="00167D3D">
      <w:pPr>
        <w:pStyle w:val="StandardJKU"/>
        <w:numPr>
          <w:ilvl w:val="0"/>
          <w:numId w:val="11"/>
        </w:numPr>
        <w:spacing w:line="360" w:lineRule="auto"/>
        <w:rPr>
          <w:lang w:val="de-AT"/>
        </w:rPr>
      </w:pPr>
      <w:r w:rsidRPr="00167D3D">
        <w:rPr>
          <w:lang w:val="de-AT"/>
        </w:rPr>
        <w:t>Öffentliche Verwaltung, Verteidigung</w:t>
      </w:r>
    </w:p>
    <w:p w:rsidR="00645C5E" w:rsidRPr="00167D3D" w:rsidRDefault="00645C5E" w:rsidP="00167D3D">
      <w:pPr>
        <w:pStyle w:val="StandardJKU"/>
        <w:numPr>
          <w:ilvl w:val="0"/>
          <w:numId w:val="11"/>
        </w:numPr>
        <w:spacing w:line="360" w:lineRule="auto"/>
        <w:rPr>
          <w:lang w:val="de-AT"/>
        </w:rPr>
      </w:pPr>
      <w:r w:rsidRPr="00167D3D">
        <w:rPr>
          <w:lang w:val="de-AT"/>
        </w:rPr>
        <w:t>Energieversorgung</w:t>
      </w:r>
    </w:p>
    <w:p w:rsidR="00645C5E" w:rsidRPr="00167D3D" w:rsidRDefault="00645C5E" w:rsidP="00167D3D">
      <w:pPr>
        <w:pStyle w:val="StandardJKU"/>
        <w:numPr>
          <w:ilvl w:val="0"/>
          <w:numId w:val="11"/>
        </w:numPr>
        <w:spacing w:line="360" w:lineRule="auto"/>
        <w:rPr>
          <w:lang w:val="de-AT"/>
        </w:rPr>
      </w:pPr>
      <w:r w:rsidRPr="00167D3D">
        <w:rPr>
          <w:lang w:val="de-AT"/>
        </w:rPr>
        <w:t>Erbringung von Finanz- und Versicherungsdienstleistungen</w:t>
      </w:r>
    </w:p>
    <w:p w:rsidR="00645C5E" w:rsidRPr="00167D3D" w:rsidRDefault="00645C5E" w:rsidP="00167D3D">
      <w:pPr>
        <w:pStyle w:val="StandardJKU"/>
        <w:numPr>
          <w:ilvl w:val="0"/>
          <w:numId w:val="11"/>
        </w:numPr>
        <w:spacing w:line="360" w:lineRule="auto"/>
        <w:rPr>
          <w:lang w:val="de-AT"/>
        </w:rPr>
      </w:pPr>
      <w:r w:rsidRPr="00167D3D">
        <w:rPr>
          <w:lang w:val="de-AT"/>
        </w:rPr>
        <w:t>Industriebereich</w:t>
      </w:r>
    </w:p>
    <w:p w:rsidR="00645C5E" w:rsidRPr="00167D3D" w:rsidRDefault="00645C5E" w:rsidP="00167D3D">
      <w:pPr>
        <w:pStyle w:val="StandardJKU"/>
        <w:numPr>
          <w:ilvl w:val="0"/>
          <w:numId w:val="11"/>
        </w:numPr>
        <w:spacing w:line="360" w:lineRule="auto"/>
        <w:rPr>
          <w:lang w:val="de-AT"/>
        </w:rPr>
      </w:pPr>
      <w:r w:rsidRPr="00167D3D">
        <w:rPr>
          <w:lang w:val="de-AT"/>
        </w:rPr>
        <w:t>Verarbeitende Industrie / Herstellung von Waren</w:t>
      </w:r>
    </w:p>
    <w:p w:rsidR="00645C5E" w:rsidRPr="00167D3D" w:rsidRDefault="00645C5E" w:rsidP="00167D3D">
      <w:pPr>
        <w:pStyle w:val="StandardJKU"/>
        <w:numPr>
          <w:ilvl w:val="0"/>
          <w:numId w:val="11"/>
        </w:numPr>
        <w:spacing w:line="360" w:lineRule="auto"/>
        <w:rPr>
          <w:lang w:val="de-AT"/>
        </w:rPr>
      </w:pPr>
      <w:r w:rsidRPr="00167D3D">
        <w:rPr>
          <w:lang w:val="de-AT"/>
        </w:rPr>
        <w:t>Baugewerbe</w:t>
      </w:r>
    </w:p>
    <w:p w:rsidR="00645C5E" w:rsidRPr="00167D3D" w:rsidRDefault="00645C5E" w:rsidP="00167D3D">
      <w:pPr>
        <w:pStyle w:val="StandardJKU"/>
        <w:numPr>
          <w:ilvl w:val="0"/>
          <w:numId w:val="11"/>
        </w:numPr>
        <w:spacing w:line="360" w:lineRule="auto"/>
        <w:rPr>
          <w:lang w:val="de-AT"/>
        </w:rPr>
      </w:pPr>
      <w:r w:rsidRPr="00167D3D">
        <w:rPr>
          <w:lang w:val="de-AT"/>
        </w:rPr>
        <w:t>Informations- und Kommunikationsbereich</w:t>
      </w:r>
    </w:p>
    <w:p w:rsidR="00645C5E" w:rsidRPr="00167D3D" w:rsidRDefault="00645C5E" w:rsidP="00167D3D">
      <w:pPr>
        <w:pStyle w:val="StandardJKU"/>
        <w:numPr>
          <w:ilvl w:val="0"/>
          <w:numId w:val="11"/>
        </w:numPr>
        <w:spacing w:line="360" w:lineRule="auto"/>
        <w:rPr>
          <w:lang w:val="de-AT"/>
        </w:rPr>
      </w:pPr>
      <w:r w:rsidRPr="00167D3D">
        <w:rPr>
          <w:lang w:val="de-AT"/>
        </w:rPr>
        <w:t>Gesundheits- und Sozialwesen</w:t>
      </w:r>
    </w:p>
    <w:p w:rsidR="00645C5E" w:rsidRDefault="00645C5E" w:rsidP="00167D3D">
      <w:pPr>
        <w:pStyle w:val="StandardJKU"/>
        <w:spacing w:line="360" w:lineRule="auto"/>
      </w:pPr>
    </w:p>
    <w:p w:rsidR="002860F3" w:rsidRDefault="00645C5E" w:rsidP="002860F3">
      <w:pPr>
        <w:pStyle w:val="StandardJKU"/>
        <w:spacing w:line="360" w:lineRule="auto"/>
      </w:pPr>
      <w:r>
        <w:t xml:space="preserve">Einige Probleme sind aufgekommen bei der Recherche zu den TOP-1000 Unternehmen, da wir keine Listen gefunden haben, die 1000 Unternehmen aufgelistet haben. Aufgrund fehlender Informationen haben wir nach Absprache mit unserem Projektpartner und dem Information-Engineering-Institut beschlossen nicht zu viel Zeit mit der Suche nach den besten 1000 Unternehmen Österreichs zu verschwenden und die Liste, die wir </w:t>
      </w:r>
      <w:r w:rsidR="002860F3">
        <w:t>selbst</w:t>
      </w:r>
      <w:r>
        <w:t xml:space="preserve"> erstellt haben zu verwenden und diese </w:t>
      </w:r>
      <w:r w:rsidR="002860F3">
        <w:t xml:space="preserve">unserem Projektpartner </w:t>
      </w:r>
      <w:proofErr w:type="spellStart"/>
      <w:r>
        <w:t>Req</w:t>
      </w:r>
      <w:r w:rsidR="002860F3">
        <w:t>POOL</w:t>
      </w:r>
      <w:proofErr w:type="spellEnd"/>
      <w:r>
        <w:t xml:space="preserve"> bereitzustellen. In der von uns vorgefertigten Liste sind ca. 250 Unternehmen</w:t>
      </w:r>
      <w:r w:rsidR="002860F3">
        <w:t xml:space="preserve"> enthalten</w:t>
      </w:r>
      <w:r>
        <w:t>, die wir nach Bundesland, Rang, Branche und Mitarbeiteranzahl sortiert haben.</w:t>
      </w:r>
      <w:r w:rsidR="002860F3">
        <w:t xml:space="preserve"> Die Listen wurden mithilfe einer Excel-Datei erstellt und veranschaulicht. Die folgenden Abbildungen zeigen unsere Kategorisierung der Unternehmen nach den erwähnten Faktoren:</w:t>
      </w:r>
    </w:p>
    <w:p w:rsidR="00645C5E" w:rsidRDefault="00645C5E" w:rsidP="00167D3D">
      <w:pPr>
        <w:pStyle w:val="StandardJKU"/>
        <w:spacing w:line="360" w:lineRule="auto"/>
      </w:pPr>
    </w:p>
    <w:p w:rsidR="00167D3D" w:rsidRDefault="00167D3D">
      <w:pPr>
        <w:spacing w:after="160" w:line="259" w:lineRule="auto"/>
        <w:rPr>
          <w:lang w:val="de-DE"/>
        </w:rPr>
      </w:pPr>
      <w:r>
        <w:br w:type="page"/>
      </w:r>
    </w:p>
    <w:p w:rsidR="00645C5E" w:rsidRDefault="002860F3" w:rsidP="002860F3">
      <w:pPr>
        <w:pStyle w:val="StandardJKU"/>
        <w:spacing w:line="360" w:lineRule="auto"/>
      </w:pPr>
      <w:r w:rsidRPr="008111B1">
        <w:rPr>
          <w:noProof/>
        </w:rPr>
        <w:lastRenderedPageBreak/>
        <w:drawing>
          <wp:anchor distT="0" distB="0" distL="114300" distR="114300" simplePos="0" relativeHeight="251699200" behindDoc="1" locked="0" layoutInCell="1" allowOverlap="1" wp14:anchorId="0E848418">
            <wp:simplePos x="0" y="0"/>
            <wp:positionH relativeFrom="page">
              <wp:align>center</wp:align>
            </wp:positionH>
            <wp:positionV relativeFrom="paragraph">
              <wp:posOffset>190500</wp:posOffset>
            </wp:positionV>
            <wp:extent cx="5760000" cy="3509623"/>
            <wp:effectExtent l="190500" t="190500" r="184150" b="186690"/>
            <wp:wrapTight wrapText="bothSides">
              <wp:wrapPolygon edited="0">
                <wp:start x="143" y="-1173"/>
                <wp:lineTo x="-714" y="-938"/>
                <wp:lineTo x="-643" y="21694"/>
                <wp:lineTo x="71" y="22397"/>
                <wp:lineTo x="143" y="22632"/>
                <wp:lineTo x="21362" y="22632"/>
                <wp:lineTo x="21433" y="22397"/>
                <wp:lineTo x="22148" y="21694"/>
                <wp:lineTo x="22219" y="938"/>
                <wp:lineTo x="21433" y="-821"/>
                <wp:lineTo x="21362" y="-1173"/>
                <wp:lineTo x="143" y="-1173"/>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3509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3" w:name="_Toc862978"/>
      <w:r>
        <w:t xml:space="preserve">Abbildung </w:t>
      </w:r>
      <w:r>
        <w:rPr>
          <w:noProof/>
        </w:rPr>
        <w:fldChar w:fldCharType="begin"/>
      </w:r>
      <w:r>
        <w:rPr>
          <w:noProof/>
        </w:rPr>
        <w:instrText xml:space="preserve"> SEQ Abbildung \* ARABIC </w:instrText>
      </w:r>
      <w:r>
        <w:rPr>
          <w:noProof/>
        </w:rPr>
        <w:fldChar w:fldCharType="separate"/>
      </w:r>
      <w:r w:rsidR="0006477F">
        <w:rPr>
          <w:noProof/>
        </w:rPr>
        <w:t>11</w:t>
      </w:r>
      <w:r>
        <w:rPr>
          <w:noProof/>
        </w:rPr>
        <w:fldChar w:fldCharType="end"/>
      </w:r>
      <w:r>
        <w:t>: Abschnitt von allen aufgelisteten Unternehmen</w:t>
      </w:r>
      <w:bookmarkEnd w:id="43"/>
      <w:r>
        <w:t xml:space="preserve"> </w:t>
      </w:r>
    </w:p>
    <w:p w:rsidR="00645C5E" w:rsidRDefault="00556EED" w:rsidP="00645C5E">
      <w:pPr>
        <w:keepNext/>
      </w:pPr>
      <w:r w:rsidRPr="001A2632">
        <w:rPr>
          <w:noProof/>
        </w:rPr>
        <w:drawing>
          <wp:anchor distT="0" distB="0" distL="114300" distR="114300" simplePos="0" relativeHeight="251700224" behindDoc="1" locked="0" layoutInCell="1" allowOverlap="1" wp14:anchorId="12DE8ECE">
            <wp:simplePos x="0" y="0"/>
            <wp:positionH relativeFrom="page">
              <wp:align>center</wp:align>
            </wp:positionH>
            <wp:positionV relativeFrom="paragraph">
              <wp:posOffset>118745</wp:posOffset>
            </wp:positionV>
            <wp:extent cx="5760000" cy="3417498"/>
            <wp:effectExtent l="190500" t="190500" r="184150" b="183515"/>
            <wp:wrapTight wrapText="bothSides">
              <wp:wrapPolygon edited="0">
                <wp:start x="143" y="-1204"/>
                <wp:lineTo x="-714" y="-963"/>
                <wp:lineTo x="-714" y="21195"/>
                <wp:lineTo x="-357" y="22158"/>
                <wp:lineTo x="143" y="22640"/>
                <wp:lineTo x="21362" y="22640"/>
                <wp:lineTo x="21862" y="22158"/>
                <wp:lineTo x="22219" y="20352"/>
                <wp:lineTo x="22219" y="963"/>
                <wp:lineTo x="21433" y="-843"/>
                <wp:lineTo x="21362" y="-1204"/>
                <wp:lineTo x="143" y="-1204"/>
              </wp:wrapPolygon>
            </wp:wrapTight>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4174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4" w:name="_Toc862979"/>
      <w:r>
        <w:t xml:space="preserve">Abbildung </w:t>
      </w:r>
      <w:r>
        <w:rPr>
          <w:noProof/>
        </w:rPr>
        <w:fldChar w:fldCharType="begin"/>
      </w:r>
      <w:r>
        <w:rPr>
          <w:noProof/>
        </w:rPr>
        <w:instrText xml:space="preserve"> SEQ Abbildung \* ARABIC </w:instrText>
      </w:r>
      <w:r>
        <w:rPr>
          <w:noProof/>
        </w:rPr>
        <w:fldChar w:fldCharType="separate"/>
      </w:r>
      <w:r w:rsidR="0006477F">
        <w:rPr>
          <w:noProof/>
        </w:rPr>
        <w:t>12</w:t>
      </w:r>
      <w:r>
        <w:rPr>
          <w:noProof/>
        </w:rPr>
        <w:fldChar w:fldCharType="end"/>
      </w:r>
      <w:r>
        <w:t>: Abschnitt von den in Wien befindlichen Unternehmen</w:t>
      </w:r>
      <w:bookmarkEnd w:id="44"/>
    </w:p>
    <w:p w:rsidR="00645C5E" w:rsidRPr="009120AF" w:rsidRDefault="00645C5E" w:rsidP="00645C5E"/>
    <w:p w:rsidR="00645C5E" w:rsidRDefault="00645C5E" w:rsidP="00645C5E"/>
    <w:p w:rsidR="00645C5E" w:rsidRDefault="00645C5E" w:rsidP="00645C5E"/>
    <w:p w:rsidR="00645C5E" w:rsidRDefault="00645C5E" w:rsidP="00645C5E">
      <w:pPr>
        <w:keepNext/>
      </w:pPr>
      <w:r w:rsidRPr="001A2632">
        <w:rPr>
          <w:noProof/>
        </w:rPr>
        <w:lastRenderedPageBreak/>
        <w:drawing>
          <wp:anchor distT="0" distB="0" distL="114300" distR="114300" simplePos="0" relativeHeight="251701248" behindDoc="1" locked="0" layoutInCell="1" allowOverlap="1" wp14:anchorId="03EA0E34">
            <wp:simplePos x="0" y="0"/>
            <wp:positionH relativeFrom="page">
              <wp:align>center</wp:align>
            </wp:positionH>
            <wp:positionV relativeFrom="paragraph">
              <wp:posOffset>0</wp:posOffset>
            </wp:positionV>
            <wp:extent cx="5760000" cy="3385731"/>
            <wp:effectExtent l="190500" t="190500" r="184150" b="196215"/>
            <wp:wrapTight wrapText="bothSides">
              <wp:wrapPolygon edited="0">
                <wp:start x="143" y="-1216"/>
                <wp:lineTo x="-714" y="-972"/>
                <wp:lineTo x="-714" y="21272"/>
                <wp:lineTo x="-214" y="22366"/>
                <wp:lineTo x="143" y="22730"/>
                <wp:lineTo x="21362" y="22730"/>
                <wp:lineTo x="21719" y="22366"/>
                <wp:lineTo x="22219" y="20542"/>
                <wp:lineTo x="22219" y="972"/>
                <wp:lineTo x="21433" y="-851"/>
                <wp:lineTo x="21362" y="-1216"/>
                <wp:lineTo x="143" y="-1216"/>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385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5" w:name="_Toc862980"/>
      <w:r>
        <w:t xml:space="preserve">Abbildung </w:t>
      </w:r>
      <w:r>
        <w:rPr>
          <w:noProof/>
        </w:rPr>
        <w:fldChar w:fldCharType="begin"/>
      </w:r>
      <w:r>
        <w:rPr>
          <w:noProof/>
        </w:rPr>
        <w:instrText xml:space="preserve"> SEQ Abbildung \* ARABIC </w:instrText>
      </w:r>
      <w:r>
        <w:rPr>
          <w:noProof/>
        </w:rPr>
        <w:fldChar w:fldCharType="separate"/>
      </w:r>
      <w:r w:rsidR="0006477F">
        <w:rPr>
          <w:noProof/>
        </w:rPr>
        <w:t>13</w:t>
      </w:r>
      <w:r>
        <w:rPr>
          <w:noProof/>
        </w:rPr>
        <w:fldChar w:fldCharType="end"/>
      </w:r>
      <w:r>
        <w:t>: Unternehmen aus Kärnten</w:t>
      </w:r>
      <w:bookmarkEnd w:id="45"/>
    </w:p>
    <w:p w:rsidR="00645C5E" w:rsidRPr="009120AF" w:rsidRDefault="00645C5E" w:rsidP="00645C5E">
      <w:pPr>
        <w:rPr>
          <w:i/>
          <w:iCs/>
          <w:color w:val="9C477B" w:themeColor="text2"/>
          <w:sz w:val="18"/>
          <w:szCs w:val="18"/>
        </w:rPr>
      </w:pPr>
    </w:p>
    <w:p w:rsidR="00645C5E" w:rsidRDefault="00167D3D" w:rsidP="00645C5E">
      <w:pPr>
        <w:keepNext/>
      </w:pPr>
      <w:r w:rsidRPr="001A2632">
        <w:rPr>
          <w:noProof/>
        </w:rPr>
        <w:drawing>
          <wp:anchor distT="0" distB="0" distL="114300" distR="114300" simplePos="0" relativeHeight="251702272" behindDoc="1" locked="0" layoutInCell="1" allowOverlap="1" wp14:anchorId="4CC6328B">
            <wp:simplePos x="0" y="0"/>
            <wp:positionH relativeFrom="page">
              <wp:align>center</wp:align>
            </wp:positionH>
            <wp:positionV relativeFrom="paragraph">
              <wp:posOffset>181610</wp:posOffset>
            </wp:positionV>
            <wp:extent cx="5760000" cy="3409874"/>
            <wp:effectExtent l="190500" t="190500" r="184150" b="191135"/>
            <wp:wrapTight wrapText="bothSides">
              <wp:wrapPolygon edited="0">
                <wp:start x="143" y="-1207"/>
                <wp:lineTo x="-714" y="-966"/>
                <wp:lineTo x="-714" y="21242"/>
                <wp:lineTo x="-357" y="22207"/>
                <wp:lineTo x="143" y="22690"/>
                <wp:lineTo x="21362" y="22690"/>
                <wp:lineTo x="21862" y="22207"/>
                <wp:lineTo x="22219" y="20397"/>
                <wp:lineTo x="22219" y="966"/>
                <wp:lineTo x="21433" y="-845"/>
                <wp:lineTo x="21362" y="-1207"/>
                <wp:lineTo x="143" y="-1207"/>
              </wp:wrapPolygon>
            </wp:wrapTight>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4098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6" w:name="_Toc862981"/>
      <w:r>
        <w:t xml:space="preserve">Abbildung </w:t>
      </w:r>
      <w:r>
        <w:rPr>
          <w:noProof/>
        </w:rPr>
        <w:fldChar w:fldCharType="begin"/>
      </w:r>
      <w:r>
        <w:rPr>
          <w:noProof/>
        </w:rPr>
        <w:instrText xml:space="preserve"> SEQ Abbildung \* ARABIC </w:instrText>
      </w:r>
      <w:r>
        <w:rPr>
          <w:noProof/>
        </w:rPr>
        <w:fldChar w:fldCharType="separate"/>
      </w:r>
      <w:r w:rsidR="0006477F">
        <w:rPr>
          <w:noProof/>
        </w:rPr>
        <w:t>14</w:t>
      </w:r>
      <w:r>
        <w:rPr>
          <w:noProof/>
        </w:rPr>
        <w:fldChar w:fldCharType="end"/>
      </w:r>
      <w:r>
        <w:t>: Ausschnitt, aus den in Salzburg befindlichen Unternehmen</w:t>
      </w:r>
      <w:bookmarkEnd w:id="46"/>
    </w:p>
    <w:p w:rsidR="00167D3D" w:rsidRDefault="00167D3D">
      <w:pPr>
        <w:spacing w:after="160" w:line="259" w:lineRule="auto"/>
      </w:pPr>
    </w:p>
    <w:p w:rsidR="00645C5E" w:rsidRDefault="00167D3D" w:rsidP="00645C5E">
      <w:r w:rsidRPr="001A2632">
        <w:rPr>
          <w:noProof/>
        </w:rPr>
        <w:lastRenderedPageBreak/>
        <w:drawing>
          <wp:anchor distT="0" distB="0" distL="114300" distR="114300" simplePos="0" relativeHeight="251703296" behindDoc="1" locked="0" layoutInCell="1" allowOverlap="1" wp14:anchorId="61FE46E4">
            <wp:simplePos x="0" y="0"/>
            <wp:positionH relativeFrom="page">
              <wp:align>center</wp:align>
            </wp:positionH>
            <wp:positionV relativeFrom="paragraph">
              <wp:posOffset>0</wp:posOffset>
            </wp:positionV>
            <wp:extent cx="5760000" cy="3408603"/>
            <wp:effectExtent l="190500" t="190500" r="184150" b="192405"/>
            <wp:wrapTight wrapText="bothSides">
              <wp:wrapPolygon edited="0">
                <wp:start x="143" y="-1207"/>
                <wp:lineTo x="-714" y="-966"/>
                <wp:lineTo x="-714" y="21250"/>
                <wp:lineTo x="-357" y="22216"/>
                <wp:lineTo x="143" y="22699"/>
                <wp:lineTo x="21362" y="22699"/>
                <wp:lineTo x="21862" y="22216"/>
                <wp:lineTo x="22219" y="20405"/>
                <wp:lineTo x="22219" y="966"/>
                <wp:lineTo x="21433" y="-845"/>
                <wp:lineTo x="21362" y="-1207"/>
                <wp:lineTo x="143" y="-1207"/>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4086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7" w:name="_Toc862982"/>
      <w:r>
        <w:t xml:space="preserve">Abbildung </w:t>
      </w:r>
      <w:r>
        <w:rPr>
          <w:noProof/>
        </w:rPr>
        <w:fldChar w:fldCharType="begin"/>
      </w:r>
      <w:r>
        <w:rPr>
          <w:noProof/>
        </w:rPr>
        <w:instrText xml:space="preserve"> SEQ Abbildung \* ARABIC </w:instrText>
      </w:r>
      <w:r>
        <w:rPr>
          <w:noProof/>
        </w:rPr>
        <w:fldChar w:fldCharType="separate"/>
      </w:r>
      <w:r w:rsidR="0006477F">
        <w:rPr>
          <w:noProof/>
        </w:rPr>
        <w:t>15</w:t>
      </w:r>
      <w:r>
        <w:rPr>
          <w:noProof/>
        </w:rPr>
        <w:fldChar w:fldCharType="end"/>
      </w:r>
      <w:r>
        <w:t>: Ausschnitt der Unternehmen, die in Niederösterreich sind</w:t>
      </w:r>
      <w:bookmarkEnd w:id="47"/>
    </w:p>
    <w:p w:rsidR="00645C5E" w:rsidRDefault="00645C5E" w:rsidP="00645C5E"/>
    <w:p w:rsidR="00645C5E" w:rsidRDefault="00645C5E" w:rsidP="00645C5E"/>
    <w:p w:rsidR="00645C5E" w:rsidRDefault="00645C5E" w:rsidP="00167D3D">
      <w:pPr>
        <w:pStyle w:val="StandardJKU"/>
        <w:spacing w:line="360" w:lineRule="auto"/>
      </w:pPr>
      <w:r>
        <w:t>Diese Unternehmen wurden hauptsächlich aus dem Wirtschaftsmagazin „Trend“ entnommen. „Trend“ hat ein großes Ranking publiziert, namens „Das große Trend-Ranking – Die 300 Besten Arbeitgeber Österreichs“</w:t>
      </w:r>
      <w:r w:rsidR="002860F3">
        <w:t xml:space="preserve"> [5]</w:t>
      </w:r>
      <w:r>
        <w:t xml:space="preserve">. Bei unserer Recherche haben wir, die für uns wichtigsten Fakten rausgenommen und in unsere Liste eingebaut. </w:t>
      </w:r>
    </w:p>
    <w:p w:rsidR="00645C5E" w:rsidRDefault="00645C5E" w:rsidP="00167D3D">
      <w:pPr>
        <w:pStyle w:val="StandardJKU"/>
        <w:spacing w:line="360" w:lineRule="auto"/>
      </w:pPr>
      <w:r>
        <w:t xml:space="preserve">Eine weitere Quelle für unsere Liste war das Ranking der OÖ-Nachrichten </w:t>
      </w:r>
      <w:r w:rsidR="002860F3">
        <w:t>[6]</w:t>
      </w:r>
      <w:r>
        <w:t>. Bei der Liste „Top-250-Unternehmen-Oberösterreichs</w:t>
      </w:r>
      <w:r w:rsidR="00167D3D">
        <w:t>“ ist</w:t>
      </w:r>
      <w:r>
        <w:t xml:space="preserve"> der Umsatz der einzelnen Unternehmen ebenfalls angegeben, diesen haben wir jedoch nicht berücksichtigt, da wir uns dazu entschlossen haben, die einzelnen Unternehmen nur nach der Mitarbeiteranzahl zu sortieren.</w:t>
      </w:r>
    </w:p>
    <w:p w:rsidR="00645C5E" w:rsidRDefault="00645C5E" w:rsidP="00645C5E"/>
    <w:p w:rsidR="00645C5E" w:rsidRDefault="00EA384B" w:rsidP="00EA384B">
      <w:r>
        <w:rPr>
          <w:noProof/>
        </w:rPr>
        <w:lastRenderedPageBreak/>
        <w:drawing>
          <wp:anchor distT="0" distB="0" distL="114300" distR="114300" simplePos="0" relativeHeight="251704320" behindDoc="1" locked="0" layoutInCell="1" allowOverlap="1" wp14:anchorId="629F61E6">
            <wp:simplePos x="0" y="0"/>
            <wp:positionH relativeFrom="column">
              <wp:posOffset>-165735</wp:posOffset>
            </wp:positionH>
            <wp:positionV relativeFrom="paragraph">
              <wp:posOffset>190500</wp:posOffset>
            </wp:positionV>
            <wp:extent cx="5975985" cy="3901440"/>
            <wp:effectExtent l="190500" t="190500" r="196215" b="194310"/>
            <wp:wrapTight wrapText="bothSides">
              <wp:wrapPolygon edited="0">
                <wp:start x="138" y="-1055"/>
                <wp:lineTo x="-689" y="-844"/>
                <wp:lineTo x="-689" y="21305"/>
                <wp:lineTo x="138" y="22570"/>
                <wp:lineTo x="21414" y="22570"/>
                <wp:lineTo x="21483" y="22359"/>
                <wp:lineTo x="22240" y="21199"/>
                <wp:lineTo x="22240" y="844"/>
                <wp:lineTo x="21483" y="-738"/>
                <wp:lineTo x="21414" y="-1055"/>
                <wp:lineTo x="138" y="-1055"/>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5985" cy="390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45C5E" w:rsidRDefault="00645C5E" w:rsidP="00645C5E">
      <w:pPr>
        <w:pStyle w:val="Beschriftung"/>
      </w:pPr>
      <w:bookmarkStart w:id="48" w:name="_Toc862983"/>
      <w:r>
        <w:t xml:space="preserve">Abbildung </w:t>
      </w:r>
      <w:r>
        <w:rPr>
          <w:noProof/>
        </w:rPr>
        <w:fldChar w:fldCharType="begin"/>
      </w:r>
      <w:r>
        <w:rPr>
          <w:noProof/>
        </w:rPr>
        <w:instrText xml:space="preserve"> SEQ Abbildung \* ARABIC </w:instrText>
      </w:r>
      <w:r>
        <w:rPr>
          <w:noProof/>
        </w:rPr>
        <w:fldChar w:fldCharType="separate"/>
      </w:r>
      <w:r w:rsidR="0006477F">
        <w:rPr>
          <w:noProof/>
        </w:rPr>
        <w:t>16</w:t>
      </w:r>
      <w:r>
        <w:rPr>
          <w:noProof/>
        </w:rPr>
        <w:fldChar w:fldCharType="end"/>
      </w:r>
      <w:r>
        <w:t>: Ausschnitt der Unternehmen, die in Oberösterreich sind</w:t>
      </w:r>
      <w:bookmarkEnd w:id="48"/>
    </w:p>
    <w:p w:rsidR="002860F3" w:rsidRDefault="002860F3">
      <w:pPr>
        <w:spacing w:after="160" w:line="259" w:lineRule="auto"/>
      </w:pPr>
      <w:r>
        <w:br w:type="page"/>
      </w:r>
    </w:p>
    <w:p w:rsidR="00767FED" w:rsidRDefault="00767FED" w:rsidP="00767FED">
      <w:pPr>
        <w:pStyle w:val="berschrift2"/>
      </w:pPr>
      <w:bookmarkStart w:id="49" w:name="_Toc863032"/>
      <w:r w:rsidRPr="00DF709A">
        <w:lastRenderedPageBreak/>
        <w:t>Erstellung des Fragebogens / Erhebungsinstruments</w:t>
      </w:r>
      <w:bookmarkEnd w:id="49"/>
    </w:p>
    <w:p w:rsidR="00EC352D" w:rsidRPr="00EC352D" w:rsidRDefault="00EC352D" w:rsidP="00EC352D">
      <w:pPr>
        <w:pStyle w:val="StandardJKU"/>
      </w:pPr>
    </w:p>
    <w:p w:rsidR="003D73DA" w:rsidRDefault="009253C1" w:rsidP="005500E7">
      <w:pPr>
        <w:pStyle w:val="StandardJKU"/>
        <w:spacing w:line="360" w:lineRule="auto"/>
      </w:pPr>
      <w:r>
        <w:t xml:space="preserve">Der Inhalt des Fragebogens bzw. die Erstellung der Fragen basiert auf den gefundenen Ergebnissen der Recherche, die im Kapitel 2.2 näher beschrieben wurde. Weiters wurde dies durch die Kooperation des Projektpartners beeinflusst, durch welche einige Fragen dementsprechend angepasst worden sind. </w:t>
      </w:r>
      <w:r w:rsidR="000F55D0">
        <w:t xml:space="preserve">Im Folgenden </w:t>
      </w:r>
      <w:r w:rsidR="007A2AA2">
        <w:t>werden</w:t>
      </w:r>
      <w:r w:rsidR="009717B7">
        <w:t xml:space="preserve"> die Struktur des Fragebogens und die dazu gehörenden Fragen genauer beschrieben. </w:t>
      </w:r>
    </w:p>
    <w:p w:rsidR="00BD5B6D" w:rsidRDefault="00BD5B6D" w:rsidP="003D73DA">
      <w:pPr>
        <w:pStyle w:val="StandardJKU"/>
      </w:pPr>
    </w:p>
    <w:p w:rsidR="003B38D8" w:rsidRDefault="00AD5942" w:rsidP="000033D2">
      <w:pPr>
        <w:pStyle w:val="berschrift3"/>
      </w:pPr>
      <w:bookmarkStart w:id="50" w:name="_Toc863033"/>
      <w:r>
        <w:t>Struktur des Fragebogens</w:t>
      </w:r>
      <w:bookmarkEnd w:id="50"/>
    </w:p>
    <w:p w:rsidR="00D04386" w:rsidRPr="000A3759" w:rsidRDefault="00E93246" w:rsidP="00D04386">
      <w:pPr>
        <w:pStyle w:val="StandardJKU"/>
        <w:rPr>
          <w:sz w:val="12"/>
        </w:rPr>
      </w:pPr>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302895</wp:posOffset>
            </wp:positionV>
            <wp:extent cx="5309309" cy="3380322"/>
            <wp:effectExtent l="190500" t="190500" r="196215" b="182245"/>
            <wp:wrapTight wrapText="bothSides">
              <wp:wrapPolygon edited="0">
                <wp:start x="155" y="-1217"/>
                <wp:lineTo x="-775" y="-974"/>
                <wp:lineTo x="-775" y="21182"/>
                <wp:lineTo x="155" y="22399"/>
                <wp:lineTo x="155" y="22643"/>
                <wp:lineTo x="21391" y="22643"/>
                <wp:lineTo x="21468" y="22399"/>
                <wp:lineTo x="22321" y="20573"/>
                <wp:lineTo x="22321" y="974"/>
                <wp:lineTo x="21468" y="-852"/>
                <wp:lineTo x="21391" y="-1217"/>
                <wp:lineTo x="155" y="-1217"/>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29">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E162A6" w:rsidRPr="008E261F" w:rsidRDefault="00E162A6" w:rsidP="00E54750">
                            <w:pPr>
                              <w:pStyle w:val="Beschriftung"/>
                              <w:rPr>
                                <w:noProof/>
                              </w:rPr>
                            </w:pPr>
                            <w:bookmarkStart w:id="51" w:name="_Toc862984"/>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29"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" stroked="f">
                <v:textbox style="mso-fit-shape-to-text:t" inset="0,0,0,0">
                  <w:txbxContent>
                    <w:p w:rsidR="00E162A6" w:rsidRPr="008E261F" w:rsidRDefault="00E162A6" w:rsidP="00E54750">
                      <w:pPr>
                        <w:pStyle w:val="Beschriftung"/>
                        <w:rPr>
                          <w:noProof/>
                        </w:rPr>
                      </w:pPr>
                      <w:bookmarkStart w:id="52" w:name="_Toc862984"/>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2"/>
                    </w:p>
                  </w:txbxContent>
                </v:textbox>
              </v:shape>
            </w:pict>
          </mc:Fallback>
        </mc:AlternateContent>
      </w:r>
    </w:p>
    <w:p w:rsidR="00CF62EF" w:rsidRDefault="00CF62EF" w:rsidP="003D73DA">
      <w:pPr>
        <w:pStyle w:val="StandardJKU"/>
      </w:pPr>
    </w:p>
    <w:p w:rsidR="00DB2AD6" w:rsidRDefault="007331E7" w:rsidP="00DB2AD6">
      <w:pPr>
        <w:pStyle w:val="StandardJKU"/>
      </w:pPr>
      <w:r>
        <w:t xml:space="preserve">Wie in der Abbildung </w:t>
      </w:r>
      <w:r w:rsidR="002860F3">
        <w:t>8</w:t>
      </w:r>
      <w:r>
        <w:t xml:space="preserve">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Default="00470AE3" w:rsidP="00470AE3">
      <w:pPr>
        <w:pStyle w:val="StandardJKU"/>
        <w:numPr>
          <w:ilvl w:val="3"/>
          <w:numId w:val="6"/>
        </w:numPr>
        <w:spacing w:line="360" w:lineRule="auto"/>
        <w:rPr>
          <w:b/>
          <w:sz w:val="24"/>
        </w:rPr>
      </w:pPr>
      <w:r w:rsidRPr="00352030">
        <w:rPr>
          <w:b/>
          <w:sz w:val="24"/>
        </w:rPr>
        <w:t>Allgemeiner Teil</w:t>
      </w:r>
      <w:r w:rsidR="00E93246">
        <w:rPr>
          <w:b/>
          <w:sz w:val="24"/>
        </w:rPr>
        <w:t xml:space="preserve"> des Fragebogens</w:t>
      </w:r>
    </w:p>
    <w:p w:rsidR="00E93246" w:rsidRPr="00352030" w:rsidRDefault="00E93246" w:rsidP="00E93246">
      <w:pPr>
        <w:pStyle w:val="StandardJKU"/>
        <w:spacing w:line="360" w:lineRule="auto"/>
        <w:ind w:left="1021"/>
        <w:rPr>
          <w:b/>
          <w:sz w:val="24"/>
        </w:rPr>
      </w:pPr>
    </w:p>
    <w:p w:rsidR="00E20A7C" w:rsidRDefault="00E20A7C" w:rsidP="00E20A7C">
      <w:pPr>
        <w:pStyle w:val="StandardJKU"/>
        <w:spacing w:line="360" w:lineRule="auto"/>
      </w:pPr>
      <w:r>
        <w:t xml:space="preserve">Der allgemeine Teil besteht aus 6 Fragen. Diese Fragen dienen dazu mehr über das befragte Unternehmen bzw.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wurden unter der Verwendung von [</w:t>
      </w:r>
      <w:r w:rsidR="0072313D">
        <w:t>7</w:t>
      </w:r>
      <w:r w:rsidR="00591124">
        <w:t xml:space="preserve">]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Default="00A3584C" w:rsidP="00417EC6">
      <w:pPr>
        <w:pStyle w:val="StandardJKU"/>
        <w:numPr>
          <w:ilvl w:val="3"/>
          <w:numId w:val="6"/>
        </w:numPr>
        <w:spacing w:line="360" w:lineRule="auto"/>
        <w:rPr>
          <w:b/>
          <w:sz w:val="24"/>
          <w:szCs w:val="24"/>
        </w:rPr>
      </w:pPr>
      <w:r w:rsidRPr="00352030">
        <w:rPr>
          <w:b/>
          <w:sz w:val="24"/>
          <w:szCs w:val="24"/>
        </w:rPr>
        <w:t>Spezifischer Teil</w:t>
      </w:r>
      <w:r w:rsidR="00E93246">
        <w:rPr>
          <w:b/>
          <w:sz w:val="24"/>
          <w:szCs w:val="24"/>
        </w:rPr>
        <w:t xml:space="preserve"> des Fragebogens</w:t>
      </w:r>
    </w:p>
    <w:p w:rsidR="00E93246" w:rsidRPr="00352030" w:rsidRDefault="00E93246" w:rsidP="00E93246">
      <w:pPr>
        <w:pStyle w:val="StandardJKU"/>
        <w:spacing w:line="360" w:lineRule="auto"/>
        <w:ind w:left="1021"/>
        <w:rPr>
          <w:b/>
          <w:sz w:val="24"/>
          <w:szCs w:val="24"/>
        </w:rPr>
      </w:pP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 xml:space="preserve">Der zweite Bereich behandelte ca. 15 Fragen. Der Zweck vom zweiten Bereich </w:t>
      </w:r>
      <w:r w:rsidR="002800D4">
        <w:rPr>
          <w:szCs w:val="24"/>
        </w:rPr>
        <w:lastRenderedPageBreak/>
        <w:t>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r w:rsidR="00E93246">
        <w:rPr>
          <w:szCs w:val="24"/>
        </w:rPr>
        <w:t>Kapitel 2.4.1.2.a.</w:t>
      </w:r>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xml:space="preserve">. Die Auswahl würde nach der Priorisierung im Kapitel 2.4.1.2.a.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xml:space="preserve">. Dies würde ein Desinteresse/Langeweile beim Befragten verursachen, weil er durch den ersten Bereich mehrere </w:t>
      </w:r>
      <w:proofErr w:type="spellStart"/>
      <w:r w:rsidR="005F17F6">
        <w:rPr>
          <w:lang w:val="de-AT"/>
        </w:rPr>
        <w:t>male</w:t>
      </w:r>
      <w:proofErr w:type="spellEnd"/>
      <w:r w:rsidR="005F17F6">
        <w:rPr>
          <w:lang w:val="de-AT"/>
        </w:rPr>
        <w:t xml:space="preserve"> durchgehen müsste bzw.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EC352D" w:rsidRDefault="00AC3F21" w:rsidP="00EC352D">
      <w:pPr>
        <w:pStyle w:val="StandardJKU"/>
        <w:numPr>
          <w:ilvl w:val="4"/>
          <w:numId w:val="6"/>
        </w:numPr>
        <w:spacing w:line="360" w:lineRule="auto"/>
        <w:rPr>
          <w:b/>
          <w:szCs w:val="24"/>
        </w:rPr>
      </w:pPr>
      <w:r w:rsidRPr="00352030">
        <w:rPr>
          <w:b/>
          <w:szCs w:val="24"/>
        </w:rPr>
        <w:t>Priorisierung</w:t>
      </w:r>
    </w:p>
    <w:p w:rsidR="00EC352D" w:rsidRPr="00EC352D" w:rsidRDefault="00EC352D" w:rsidP="00EC352D">
      <w:pPr>
        <w:pStyle w:val="StandardJKU"/>
        <w:spacing w:line="360" w:lineRule="auto"/>
        <w:rPr>
          <w:b/>
          <w:szCs w:val="24"/>
        </w:rPr>
      </w:pP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p>
    <w:p w:rsidR="00BA2757" w:rsidRPr="00BA2757" w:rsidRDefault="00295DD6" w:rsidP="00BA2757">
      <w:pPr>
        <w:pStyle w:val="StandardJKU"/>
      </w:pPr>
      <w:r>
        <w:lastRenderedPageBreak/>
        <w:t xml:space="preserve">Die </w:t>
      </w:r>
      <w:r w:rsidR="001510BE">
        <w:t>Fragen im spezifischen Teil beziehen sich alle auf die eigenentwickelte Software</w:t>
      </w:r>
      <w:r w:rsidR="00F3090B">
        <w:t>a</w:t>
      </w:r>
      <w:r w:rsidR="001510BE">
        <w:t>nwendung, die di</w:t>
      </w:r>
      <w:r w:rsidR="00AC3F21">
        <w:t>ese</w:t>
      </w:r>
      <w:r w:rsidR="001510BE">
        <w:t xml:space="preserve"> </w:t>
      </w:r>
      <w:r w:rsidR="00AF5603">
        <w:t xml:space="preserve">Priorität bzw. </w:t>
      </w:r>
      <w:r w:rsidR="001510BE">
        <w:t>Priorisierung erfüllt.</w:t>
      </w:r>
    </w:p>
    <w:p w:rsidR="00AC3F21" w:rsidRDefault="00AC3F21" w:rsidP="00AC3F21">
      <w:pPr>
        <w:pStyle w:val="StandardJKU"/>
        <w:spacing w:line="360" w:lineRule="auto"/>
        <w:rPr>
          <w:rFonts w:eastAsiaTheme="majorEastAsia" w:cstheme="majorBidi"/>
          <w:szCs w:val="24"/>
        </w:rPr>
      </w:pPr>
    </w:p>
    <w:p w:rsidR="00AC3F21" w:rsidRDefault="00AC3F21" w:rsidP="00AC3F21">
      <w:pPr>
        <w:pStyle w:val="StandardJKU"/>
        <w:numPr>
          <w:ilvl w:val="4"/>
          <w:numId w:val="6"/>
        </w:numPr>
        <w:spacing w:line="360" w:lineRule="auto"/>
        <w:rPr>
          <w:b/>
          <w:szCs w:val="24"/>
        </w:rPr>
      </w:pPr>
      <w:r w:rsidRPr="00F45750">
        <w:rPr>
          <w:b/>
          <w:szCs w:val="24"/>
        </w:rPr>
        <w:t>Zweck</w:t>
      </w:r>
    </w:p>
    <w:p w:rsidR="00EC352D" w:rsidRPr="00F45750" w:rsidRDefault="00EC352D" w:rsidP="00EC352D">
      <w:pPr>
        <w:pStyle w:val="StandardJKU"/>
        <w:spacing w:line="360" w:lineRule="auto"/>
        <w:rPr>
          <w:b/>
          <w:szCs w:val="24"/>
        </w:rPr>
      </w:pPr>
    </w:p>
    <w:p w:rsidR="00AC3F21" w:rsidRDefault="00AC3F21" w:rsidP="00AC3F21">
      <w:pPr>
        <w:pStyle w:val="StandardJKU"/>
        <w:spacing w:line="360" w:lineRule="auto"/>
      </w:pPr>
      <w:r>
        <w:t xml:space="preserve">Der Zweck vom spezifischen Teil ist es mehr Informationen u.a. über folgende Punkte zu </w:t>
      </w:r>
      <w:r w:rsidR="00F3090B">
        <w:t>ermitteln:</w:t>
      </w:r>
    </w:p>
    <w:p w:rsidR="00F3090B" w:rsidRDefault="00F3090B" w:rsidP="00AC3F21">
      <w:pPr>
        <w:pStyle w:val="StandardJKU"/>
        <w:spacing w:line="360" w:lineRule="auto"/>
      </w:pPr>
      <w:r>
        <w:t>Bevor dieser Teil des Fragebogens durchgeführt wird, wird der befragten Person bei der Frage nach der Anzahl von eigenentwickelten Softwareanwendungen, die aktuell im Unternehmen in Betrieb sind, die Begrifflichkeit „Eigenentwickelte Softwareanwendung“ beziehungsweise „Individualsoftware“ mittels Definitionen näher erläutert. Dies hat das Ziel, dass sich die befragte Person bewusst ist, was als Individualsoftware betrachtet wird und somit die Frage nach der Anzahl korrekt beantworten kann.</w:t>
      </w:r>
    </w:p>
    <w:p w:rsidR="00F3090B" w:rsidRDefault="00F3090B" w:rsidP="00AC3F21">
      <w:pPr>
        <w:pStyle w:val="StandardJKU"/>
        <w:spacing w:line="360" w:lineRule="auto"/>
      </w:pPr>
      <w:r>
        <w:t>Folgende Definitionen werden der befragten Person angeboten:</w:t>
      </w:r>
    </w:p>
    <w:p w:rsidR="00E4526D" w:rsidRPr="00E4526D" w:rsidRDefault="00895A8E" w:rsidP="00E162A6">
      <w:pPr>
        <w:pStyle w:val="StandardJKU"/>
        <w:numPr>
          <w:ilvl w:val="1"/>
          <w:numId w:val="8"/>
        </w:numPr>
        <w:spacing w:line="360" w:lineRule="auto"/>
        <w:rPr>
          <w:i/>
        </w:rPr>
      </w:pPr>
      <w:r w:rsidRPr="00E4526D">
        <w:rPr>
          <w:i/>
        </w:rPr>
        <w:t xml:space="preserve">Softwareprodukt, (i. d. </w:t>
      </w:r>
      <w:proofErr w:type="gramStart"/>
      <w:r w:rsidRPr="00E4526D">
        <w:rPr>
          <w:i/>
        </w:rPr>
        <w:t>R .Anwendungssoftware</w:t>
      </w:r>
      <w:proofErr w:type="gramEnd"/>
      <w:r w:rsidRPr="00E4526D">
        <w:rPr>
          <w:i/>
        </w:rPr>
        <w:t xml:space="preserve">), das als Einzelanfertigung für einen Kunden (ein Unternehmen) entwickelt wird. Individualsoftware wird exakt auf die technischen, organisatorischen und funktionalen Anforderungen des Auftraggebers </w:t>
      </w:r>
      <w:proofErr w:type="gramStart"/>
      <w:r w:rsidRPr="00E4526D">
        <w:rPr>
          <w:i/>
        </w:rPr>
        <w:t>zugeschnitten.</w:t>
      </w:r>
      <w:r w:rsidR="00E4526D">
        <w:rPr>
          <w:i/>
        </w:rPr>
        <w:t>[</w:t>
      </w:r>
      <w:proofErr w:type="gramEnd"/>
      <w:r w:rsidR="00AB0814">
        <w:rPr>
          <w:i/>
        </w:rPr>
        <w:t>17]</w:t>
      </w:r>
    </w:p>
    <w:p w:rsidR="00F3090B" w:rsidRDefault="00895A8E" w:rsidP="00E162A6">
      <w:pPr>
        <w:pStyle w:val="StandardJKU"/>
        <w:numPr>
          <w:ilvl w:val="1"/>
          <w:numId w:val="8"/>
        </w:numPr>
        <w:spacing w:line="360" w:lineRule="auto"/>
        <w:rPr>
          <w:i/>
        </w:rPr>
      </w:pPr>
      <w:r w:rsidRPr="00895A8E">
        <w:rPr>
          <w:i/>
        </w:rPr>
        <w:t xml:space="preserve">Individualsoftware wird auf Basis kundenspezifischer Anforderungen maßgeschneidert entwickelt. Dabei kann die Software vom anwendenden Unternehmen entweder selbst erstellt oder von einem Softwarehaus extern bezogen </w:t>
      </w:r>
      <w:proofErr w:type="gramStart"/>
      <w:r w:rsidRPr="00895A8E">
        <w:rPr>
          <w:i/>
        </w:rPr>
        <w:t>werden.</w:t>
      </w:r>
      <w:r w:rsidR="00AB0814">
        <w:rPr>
          <w:i/>
        </w:rPr>
        <w:t>[</w:t>
      </w:r>
      <w:proofErr w:type="gramEnd"/>
      <w:r w:rsidR="00AB0814">
        <w:rPr>
          <w:i/>
        </w:rPr>
        <w:t>16]</w:t>
      </w:r>
    </w:p>
    <w:p w:rsidR="0006477F" w:rsidRDefault="0006477F" w:rsidP="0006477F">
      <w:pPr>
        <w:pStyle w:val="StandardJKU"/>
        <w:spacing w:line="360" w:lineRule="auto"/>
      </w:pPr>
      <w:r>
        <w:rPr>
          <w:noProof/>
        </w:rPr>
        <w:drawing>
          <wp:anchor distT="0" distB="0" distL="114300" distR="114300" simplePos="0" relativeHeight="251715584" behindDoc="1" locked="0" layoutInCell="1" allowOverlap="1" wp14:anchorId="6B746688">
            <wp:simplePos x="0" y="0"/>
            <wp:positionH relativeFrom="column">
              <wp:posOffset>-186158</wp:posOffset>
            </wp:positionH>
            <wp:positionV relativeFrom="paragraph">
              <wp:posOffset>358775</wp:posOffset>
            </wp:positionV>
            <wp:extent cx="5975985" cy="2963545"/>
            <wp:effectExtent l="190500" t="190500" r="196215" b="198755"/>
            <wp:wrapTight wrapText="bothSides">
              <wp:wrapPolygon edited="0">
                <wp:start x="138" y="-1388"/>
                <wp:lineTo x="-689" y="-1111"/>
                <wp:lineTo x="-689" y="21244"/>
                <wp:lineTo x="138" y="22910"/>
                <wp:lineTo x="21414" y="22910"/>
                <wp:lineTo x="21483" y="22632"/>
                <wp:lineTo x="22240" y="21244"/>
                <wp:lineTo x="22240" y="1111"/>
                <wp:lineTo x="21483" y="-972"/>
                <wp:lineTo x="21414" y="-1388"/>
                <wp:lineTo x="138" y="-1388"/>
              </wp:wrapPolygon>
            </wp:wrapTight>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5985" cy="2963545"/>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17632" behindDoc="1" locked="0" layoutInCell="1" allowOverlap="1" wp14:anchorId="172E8F1F" wp14:editId="7035691B">
                <wp:simplePos x="0" y="0"/>
                <wp:positionH relativeFrom="column">
                  <wp:posOffset>-186690</wp:posOffset>
                </wp:positionH>
                <wp:positionV relativeFrom="paragraph">
                  <wp:posOffset>3379470</wp:posOffset>
                </wp:positionV>
                <wp:extent cx="5975985" cy="635"/>
                <wp:effectExtent l="0" t="0" r="0" b="0"/>
                <wp:wrapTight wrapText="bothSides">
                  <wp:wrapPolygon edited="0">
                    <wp:start x="0" y="0"/>
                    <wp:lineTo x="0" y="21600"/>
                    <wp:lineTo x="21600" y="21600"/>
                    <wp:lineTo x="21600" y="0"/>
                  </wp:wrapPolygon>
                </wp:wrapTight>
                <wp:docPr id="209" name="Textfeld 209"/>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rsidR="00E162A6" w:rsidRPr="00194E3B" w:rsidRDefault="00E162A6" w:rsidP="0006477F">
                            <w:pPr>
                              <w:pStyle w:val="Beschriftung"/>
                              <w:rPr>
                                <w:noProof/>
                                <w:lang w:val="de-DE"/>
                              </w:rPr>
                            </w:pPr>
                            <w:bookmarkStart w:id="53" w:name="_Toc862985"/>
                            <w:r>
                              <w:t xml:space="preserve">Abbildung </w:t>
                            </w:r>
                            <w:r>
                              <w:rPr>
                                <w:noProof/>
                              </w:rPr>
                              <w:fldChar w:fldCharType="begin"/>
                            </w:r>
                            <w:r>
                              <w:rPr>
                                <w:noProof/>
                              </w:rPr>
                              <w:instrText xml:space="preserve"> SEQ Abbildung \* ARABIC </w:instrText>
                            </w:r>
                            <w:r>
                              <w:rPr>
                                <w:noProof/>
                              </w:rPr>
                              <w:fldChar w:fldCharType="separate"/>
                            </w:r>
                            <w:r>
                              <w:rPr>
                                <w:noProof/>
                              </w:rPr>
                              <w:t>18</w:t>
                            </w:r>
                            <w:r>
                              <w:rPr>
                                <w:noProof/>
                              </w:rPr>
                              <w:fldChar w:fldCharType="end"/>
                            </w:r>
                            <w:r>
                              <w:t>: Anzahl &amp; Definitionen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E8F1F" id="Textfeld 209" o:spid="_x0000_s1030" type="#_x0000_t202" style="position:absolute;left:0;text-align:left;margin-left:-14.7pt;margin-top:266.1pt;width:470.5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" stroked="f">
                <v:textbox style="mso-fit-shape-to-text:t" inset="0,0,0,0">
                  <w:txbxContent>
                    <w:p w:rsidR="00E162A6" w:rsidRPr="00194E3B" w:rsidRDefault="00E162A6" w:rsidP="0006477F">
                      <w:pPr>
                        <w:pStyle w:val="Beschriftung"/>
                        <w:rPr>
                          <w:noProof/>
                          <w:lang w:val="de-DE"/>
                        </w:rPr>
                      </w:pPr>
                      <w:bookmarkStart w:id="54" w:name="_Toc862985"/>
                      <w:r>
                        <w:t xml:space="preserve">Abbildung </w:t>
                      </w:r>
                      <w:r>
                        <w:rPr>
                          <w:noProof/>
                        </w:rPr>
                        <w:fldChar w:fldCharType="begin"/>
                      </w:r>
                      <w:r>
                        <w:rPr>
                          <w:noProof/>
                        </w:rPr>
                        <w:instrText xml:space="preserve"> SEQ Abbildung \* ARABIC </w:instrText>
                      </w:r>
                      <w:r>
                        <w:rPr>
                          <w:noProof/>
                        </w:rPr>
                        <w:fldChar w:fldCharType="separate"/>
                      </w:r>
                      <w:r>
                        <w:rPr>
                          <w:noProof/>
                        </w:rPr>
                        <w:t>18</w:t>
                      </w:r>
                      <w:r>
                        <w:rPr>
                          <w:noProof/>
                        </w:rPr>
                        <w:fldChar w:fldCharType="end"/>
                      </w:r>
                      <w:r>
                        <w:t>: Anzahl &amp; Definitionen</w:t>
                      </w:r>
                      <w:bookmarkEnd w:id="54"/>
                    </w:p>
                  </w:txbxContent>
                </v:textbox>
                <w10:wrap type="tight"/>
              </v:shape>
            </w:pict>
          </mc:Fallback>
        </mc:AlternateContent>
      </w:r>
      <w:r>
        <w:t>Folgende Abbildung veranschaulicht diese Fragestellung die erwähnten Definitionen:</w:t>
      </w:r>
    </w:p>
    <w:p w:rsidR="002F1A13" w:rsidRDefault="00787010" w:rsidP="002F1A13">
      <w:pPr>
        <w:pStyle w:val="StandardJKU"/>
        <w:numPr>
          <w:ilvl w:val="0"/>
          <w:numId w:val="8"/>
        </w:numPr>
        <w:spacing w:line="360" w:lineRule="auto"/>
      </w:pPr>
      <w:r>
        <w:lastRenderedPageBreak/>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06477F" w:rsidP="001C573D">
      <w:pPr>
        <w:pStyle w:val="StandardJKU"/>
        <w:spacing w:line="360" w:lineRule="auto"/>
      </w:pPr>
      <w:r>
        <w:rPr>
          <w:noProof/>
        </w:rPr>
        <w:drawing>
          <wp:anchor distT="0" distB="0" distL="114300" distR="114300" simplePos="0" relativeHeight="251695104" behindDoc="1" locked="0" layoutInCell="1" allowOverlap="1">
            <wp:simplePos x="0" y="0"/>
            <wp:positionH relativeFrom="column">
              <wp:posOffset>-99060</wp:posOffset>
            </wp:positionH>
            <wp:positionV relativeFrom="paragraph">
              <wp:posOffset>494665</wp:posOffset>
            </wp:positionV>
            <wp:extent cx="5943600" cy="2818765"/>
            <wp:effectExtent l="190500" t="190500" r="190500" b="191135"/>
            <wp:wrapTight wrapText="bothSides">
              <wp:wrapPolygon edited="0">
                <wp:start x="138" y="-1460"/>
                <wp:lineTo x="-692" y="-1168"/>
                <wp:lineTo x="-692" y="21167"/>
                <wp:lineTo x="-415" y="22189"/>
                <wp:lineTo x="138" y="22919"/>
                <wp:lineTo x="21392" y="22919"/>
                <wp:lineTo x="21946" y="22189"/>
                <wp:lineTo x="22223" y="19999"/>
                <wp:lineTo x="22223" y="1168"/>
                <wp:lineTo x="21462" y="-1022"/>
                <wp:lineTo x="21392" y="-1460"/>
                <wp:lineTo x="138" y="-146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C85CD1">
        <w:t xml:space="preserve">Diese Informationen werden durch die Frage in der folgenden Abbildung </w:t>
      </w:r>
      <w:r w:rsidR="00E93246">
        <w:t>veranschaulicht</w:t>
      </w:r>
      <w:r w:rsidR="00C85CD1">
        <w:t>:</w:t>
      </w:r>
    </w:p>
    <w:p w:rsidR="004257C6" w:rsidRDefault="004257C6" w:rsidP="00335E3C">
      <w:pPr>
        <w:pStyle w:val="Beschriftung"/>
      </w:pPr>
    </w:p>
    <w:p w:rsidR="002F1A13" w:rsidRDefault="004673BB" w:rsidP="00335E3C">
      <w:pPr>
        <w:pStyle w:val="Beschriftung"/>
      </w:pPr>
      <w:bookmarkStart w:id="55" w:name="_Toc86298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19</w:t>
      </w:r>
      <w:r w:rsidR="00874C03">
        <w:rPr>
          <w:noProof/>
        </w:rPr>
        <w:fldChar w:fldCharType="end"/>
      </w:r>
      <w:r>
        <w:t>: Implementierungszeitraum</w:t>
      </w:r>
      <w:r w:rsidR="0012065E">
        <w:t>-Frage</w:t>
      </w:r>
      <w:bookmarkEnd w:id="55"/>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r w:rsidR="00C66539">
        <w:t>Johannes-Kepler-Universität</w:t>
      </w:r>
      <w:r w:rsidR="002B3824">
        <w:t xml:space="preserve"> ausgewählt. </w:t>
      </w:r>
    </w:p>
    <w:p w:rsidR="00352030" w:rsidRDefault="00352030">
      <w:pPr>
        <w:spacing w:after="160" w:line="259" w:lineRule="auto"/>
        <w:rPr>
          <w:lang w:val="de-DE"/>
        </w:rPr>
      </w:pPr>
    </w:p>
    <w:p w:rsidR="00C66539" w:rsidRDefault="00C66539">
      <w:pPr>
        <w:spacing w:after="160" w:line="259" w:lineRule="auto"/>
        <w:rPr>
          <w:lang w:val="de-DE"/>
        </w:rPr>
      </w:pPr>
    </w:p>
    <w:p w:rsidR="00C66539" w:rsidRDefault="00C66539">
      <w:pPr>
        <w:spacing w:after="160" w:line="259" w:lineRule="auto"/>
        <w:rPr>
          <w:lang w:val="de-DE"/>
        </w:rPr>
      </w:pPr>
    </w:p>
    <w:p w:rsidR="00BA73E4" w:rsidRDefault="00787010" w:rsidP="00BA73E4">
      <w:pPr>
        <w:pStyle w:val="StandardJKU"/>
        <w:numPr>
          <w:ilvl w:val="0"/>
          <w:numId w:val="8"/>
        </w:numPr>
        <w:spacing w:line="360" w:lineRule="auto"/>
      </w:pPr>
      <w:r>
        <w:t>Einführungskosten</w:t>
      </w:r>
      <w:r w:rsidR="001029ED">
        <w:t xml:space="preserve"> </w:t>
      </w:r>
    </w:p>
    <w:p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CE3494" w:rsidP="00CE3494">
      <w:pPr>
        <w:pStyle w:val="StandardJKU"/>
        <w:spacing w:line="360" w:lineRule="auto"/>
      </w:pPr>
      <w:r>
        <w:t xml:space="preserve">Diese Informationen werden durch die Frage in der folgenden Abbildung </w:t>
      </w:r>
      <w:r w:rsidR="00E93246">
        <w:t>veranschaulicht</w:t>
      </w:r>
      <w:r>
        <w:t>:</w:t>
      </w:r>
    </w:p>
    <w:p w:rsidR="00352030" w:rsidRDefault="00C66539" w:rsidP="00C66539">
      <w:pPr>
        <w:pStyle w:val="StandardJKU"/>
        <w:spacing w:line="360" w:lineRule="auto"/>
      </w:pPr>
      <w:r>
        <w:rPr>
          <w:noProof/>
        </w:rPr>
        <w:lastRenderedPageBreak/>
        <w:drawing>
          <wp:anchor distT="0" distB="0" distL="114300" distR="114300" simplePos="0" relativeHeight="251671552" behindDoc="1" locked="0" layoutInCell="1" allowOverlap="1">
            <wp:simplePos x="0" y="0"/>
            <wp:positionH relativeFrom="column">
              <wp:posOffset>-1270</wp:posOffset>
            </wp:positionH>
            <wp:positionV relativeFrom="paragraph">
              <wp:posOffset>375920</wp:posOffset>
            </wp:positionV>
            <wp:extent cx="6220245" cy="1080000"/>
            <wp:effectExtent l="190500" t="190500" r="180975" b="196850"/>
            <wp:wrapTight wrapText="bothSides">
              <wp:wrapPolygon edited="0">
                <wp:start x="132" y="-3812"/>
                <wp:lineTo x="-662" y="-3049"/>
                <wp:lineTo x="-595" y="21727"/>
                <wp:lineTo x="66" y="24395"/>
                <wp:lineTo x="132" y="25158"/>
                <wp:lineTo x="21368" y="25158"/>
                <wp:lineTo x="21435" y="24395"/>
                <wp:lineTo x="22096" y="21727"/>
                <wp:lineTo x="22162" y="3049"/>
                <wp:lineTo x="21435" y="-2668"/>
                <wp:lineTo x="21368" y="-3812"/>
                <wp:lineTo x="132" y="-381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32">
                      <a:extLst>
                        <a:ext uri="{28A0092B-C50C-407E-A947-70E740481C1C}">
                          <a14:useLocalDpi xmlns:a14="http://schemas.microsoft.com/office/drawing/2010/main" val="0"/>
                        </a:ext>
                      </a:extLst>
                    </a:blip>
                    <a:stretch>
                      <a:fillRect/>
                    </a:stretch>
                  </pic:blipFill>
                  <pic:spPr>
                    <a:xfrm>
                      <a:off x="0" y="0"/>
                      <a:ext cx="6220245" cy="108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83046" w:rsidRDefault="003C7E98" w:rsidP="00335E3C">
      <w:pPr>
        <w:pStyle w:val="Beschriftung"/>
      </w:pPr>
      <w:bookmarkStart w:id="56" w:name="_Toc86298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20</w:t>
      </w:r>
      <w:r w:rsidR="00874C03">
        <w:rPr>
          <w:noProof/>
        </w:rPr>
        <w:fldChar w:fldCharType="end"/>
      </w:r>
      <w:r w:rsidR="00657F79">
        <w:t>: Einführungskosten-Frage</w:t>
      </w:r>
      <w:bookmarkEnd w:id="56"/>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wirtschaftliche bzw.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C66539" w:rsidP="00C72EBE">
      <w:pPr>
        <w:pStyle w:val="StandardJKU"/>
        <w:spacing w:line="360" w:lineRule="auto"/>
      </w:pPr>
      <w:r>
        <w:rPr>
          <w:noProof/>
        </w:rPr>
        <w:drawing>
          <wp:anchor distT="0" distB="0" distL="114300" distR="114300" simplePos="0" relativeHeight="251672576" behindDoc="1" locked="0" layoutInCell="1" allowOverlap="1">
            <wp:simplePos x="0" y="0"/>
            <wp:positionH relativeFrom="margin">
              <wp:posOffset>-3175</wp:posOffset>
            </wp:positionH>
            <wp:positionV relativeFrom="paragraph">
              <wp:posOffset>524510</wp:posOffset>
            </wp:positionV>
            <wp:extent cx="5975985" cy="909320"/>
            <wp:effectExtent l="190500" t="190500" r="196215" b="195580"/>
            <wp:wrapTight wrapText="bothSides">
              <wp:wrapPolygon edited="0">
                <wp:start x="138" y="-4525"/>
                <wp:lineTo x="-689" y="-3620"/>
                <wp:lineTo x="-689" y="20363"/>
                <wp:lineTo x="138" y="25793"/>
                <wp:lineTo x="21414" y="25793"/>
                <wp:lineTo x="21483" y="24888"/>
                <wp:lineTo x="22240" y="18553"/>
                <wp:lineTo x="22240" y="3620"/>
                <wp:lineTo x="21483" y="-3168"/>
                <wp:lineTo x="21414" y="-4525"/>
                <wp:lineTo x="138" y="-4525"/>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r w:rsidR="00BA56AC">
        <w:t xml:space="preserve">Diese Informationen werden durch die Frage in der folgenden Abbildung </w:t>
      </w:r>
      <w:r w:rsidR="00E93246">
        <w:t>veranschaulicht</w:t>
      </w:r>
      <w:r w:rsidR="00EB30F5">
        <w:t>:</w:t>
      </w:r>
    </w:p>
    <w:p w:rsidR="00352030" w:rsidRDefault="00352030" w:rsidP="00AD609A">
      <w:pPr>
        <w:pStyle w:val="Beschriftung"/>
      </w:pPr>
    </w:p>
    <w:p w:rsidR="00B85EC4" w:rsidRDefault="00B85EC4" w:rsidP="00AD609A">
      <w:pPr>
        <w:pStyle w:val="Beschriftung"/>
      </w:pPr>
      <w:bookmarkStart w:id="57" w:name="_Toc86298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21</w:t>
      </w:r>
      <w:r w:rsidR="00874C03">
        <w:rPr>
          <w:noProof/>
        </w:rPr>
        <w:fldChar w:fldCharType="end"/>
      </w:r>
      <w:r>
        <w:t>: Unterstütze Kernprozess-Frage</w:t>
      </w:r>
      <w:bookmarkEnd w:id="57"/>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 xml:space="preserve">Diese Informationen werden durch die Frage in der folgenden Abbildung </w:t>
      </w:r>
      <w:r w:rsidR="00E93246">
        <w:t>veranschaulicht</w:t>
      </w:r>
      <w:r>
        <w:t>:</w:t>
      </w:r>
    </w:p>
    <w:p w:rsidR="006E6926" w:rsidRDefault="000A1574" w:rsidP="00C66539">
      <w:pPr>
        <w:pStyle w:val="StandardJKU"/>
        <w:spacing w:line="360" w:lineRule="auto"/>
      </w:pPr>
      <w:r>
        <w:rPr>
          <w:noProof/>
        </w:rPr>
        <w:lastRenderedPageBreak/>
        <w:drawing>
          <wp:anchor distT="0" distB="0" distL="114300" distR="114300" simplePos="0" relativeHeight="251673600" behindDoc="1" locked="0" layoutInCell="1" allowOverlap="1">
            <wp:simplePos x="0" y="0"/>
            <wp:positionH relativeFrom="column">
              <wp:posOffset>-70485</wp:posOffset>
            </wp:positionH>
            <wp:positionV relativeFrom="paragraph">
              <wp:posOffset>419100</wp:posOffset>
            </wp:positionV>
            <wp:extent cx="5975985" cy="3822065"/>
            <wp:effectExtent l="190500" t="190500" r="196215" b="197485"/>
            <wp:wrapTight wrapText="bothSides">
              <wp:wrapPolygon edited="0">
                <wp:start x="138" y="-1077"/>
                <wp:lineTo x="-689" y="-861"/>
                <wp:lineTo x="-620" y="21639"/>
                <wp:lineTo x="69" y="22393"/>
                <wp:lineTo x="138" y="22608"/>
                <wp:lineTo x="21414" y="22608"/>
                <wp:lineTo x="21483" y="22393"/>
                <wp:lineTo x="22172" y="21639"/>
                <wp:lineTo x="22240" y="861"/>
                <wp:lineTo x="21483" y="-754"/>
                <wp:lineTo x="21414" y="-1077"/>
                <wp:lineTo x="138" y="-1077"/>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34">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rsidR="000A1574" w:rsidRDefault="006E6926" w:rsidP="009849D6">
      <w:pPr>
        <w:pStyle w:val="Beschriftung"/>
      </w:pPr>
      <w:bookmarkStart w:id="58" w:name="_Toc86298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22</w:t>
      </w:r>
      <w:r w:rsidR="00874C03">
        <w:rPr>
          <w:noProof/>
        </w:rPr>
        <w:fldChar w:fldCharType="end"/>
      </w:r>
      <w:r>
        <w:t>: Programmiersprache - Frage</w:t>
      </w:r>
      <w:bookmarkEnd w:id="58"/>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w:t>
      </w:r>
      <w:r w:rsidR="00C66539">
        <w:t>12</w:t>
      </w:r>
      <w:r w:rsidR="00E4170D">
        <w:t xml:space="preserve"> </w:t>
      </w:r>
      <w:r>
        <w:t>wurden durch die Kooperation mit dem Projektpartner</w:t>
      </w:r>
      <w:r w:rsidR="000D13A9">
        <w:t xml:space="preserve">, mit dem Software Engineering Institut an der </w:t>
      </w:r>
      <w:r w:rsidR="00C66539">
        <w:t>Johannes-Kepler-Universität</w:t>
      </w:r>
      <w:r w:rsidR="000D13A9">
        <w:t xml:space="preserve"> und </w:t>
      </w:r>
      <w:r w:rsidR="00407859">
        <w:t xml:space="preserve">nach </w:t>
      </w:r>
      <w:r w:rsidR="003E17F6">
        <w:t>[</w:t>
      </w:r>
      <w:r w:rsidR="0072313D">
        <w:t>8</w:t>
      </w:r>
      <w:r w:rsidR="003E17F6">
        <w:t xml:space="preserve">]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bzw.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w:t>
      </w:r>
      <w:r w:rsidR="00E93246">
        <w:t>veranschaulicht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352030" w:rsidRDefault="00664B97" w:rsidP="00C66539">
      <w:pPr>
        <w:pStyle w:val="StandardJKU"/>
        <w:spacing w:line="360" w:lineRule="auto"/>
      </w:pPr>
      <w:r>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297815</wp:posOffset>
            </wp:positionV>
            <wp:extent cx="5975985" cy="3782060"/>
            <wp:effectExtent l="190500" t="190500" r="196215" b="199390"/>
            <wp:wrapTight wrapText="bothSides">
              <wp:wrapPolygon edited="0">
                <wp:start x="138" y="-1088"/>
                <wp:lineTo x="-689" y="-870"/>
                <wp:lineTo x="-689" y="20019"/>
                <wp:lineTo x="-551" y="21868"/>
                <wp:lineTo x="69" y="22412"/>
                <wp:lineTo x="138" y="22630"/>
                <wp:lineTo x="21414" y="22630"/>
                <wp:lineTo x="21483" y="22412"/>
                <wp:lineTo x="22103" y="21760"/>
                <wp:lineTo x="22240" y="20019"/>
                <wp:lineTo x="22240" y="870"/>
                <wp:lineTo x="21483" y="-762"/>
                <wp:lineTo x="21414" y="-1088"/>
                <wp:lineTo x="138" y="-1088"/>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35">
                      <a:extLst>
                        <a:ext uri="{BEBA8EAE-BF5A-486C-A8C5-ECC9F3942E4B}">
                          <a14:imgProps xmlns:a14="http://schemas.microsoft.com/office/drawing/2010/main">
                            <a14:imgLayer r:embed="rId3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rsidR="005521F1" w:rsidRDefault="00853ECA" w:rsidP="001A2796">
      <w:pPr>
        <w:pStyle w:val="Beschriftung"/>
      </w:pPr>
      <w:bookmarkStart w:id="59" w:name="_Toc862990"/>
      <w:r>
        <w:rPr>
          <w:noProof/>
        </w:rPr>
        <w:drawing>
          <wp:anchor distT="0" distB="0" distL="114300" distR="114300" simplePos="0" relativeHeight="251675648" behindDoc="1" locked="0" layoutInCell="1" allowOverlap="1">
            <wp:simplePos x="0" y="0"/>
            <wp:positionH relativeFrom="margin">
              <wp:posOffset>-59055</wp:posOffset>
            </wp:positionH>
            <wp:positionV relativeFrom="paragraph">
              <wp:posOffset>359410</wp:posOffset>
            </wp:positionV>
            <wp:extent cx="5975985" cy="3079115"/>
            <wp:effectExtent l="190500" t="190500" r="196215" b="197485"/>
            <wp:wrapTight wrapText="bothSides">
              <wp:wrapPolygon edited="0">
                <wp:start x="138" y="-1336"/>
                <wp:lineTo x="-689" y="-1069"/>
                <wp:lineTo x="-689" y="21248"/>
                <wp:lineTo x="-207" y="22451"/>
                <wp:lineTo x="138" y="22852"/>
                <wp:lineTo x="21414" y="22852"/>
                <wp:lineTo x="21758" y="22451"/>
                <wp:lineTo x="22240" y="20446"/>
                <wp:lineTo x="22240" y="1069"/>
                <wp:lineTo x="21483" y="-935"/>
                <wp:lineTo x="21414" y="-1336"/>
                <wp:lineTo x="138" y="-1336"/>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37">
                      <a:extLst>
                        <a:ext uri="{28A0092B-C50C-407E-A947-70E740481C1C}">
                          <a14:useLocalDpi xmlns:a14="http://schemas.microsoft.com/office/drawing/2010/main" val="0"/>
                        </a:ext>
                      </a:extLst>
                    </a:blip>
                    <a:stretch>
                      <a:fillRect/>
                    </a:stretch>
                  </pic:blipFill>
                  <pic:spPr>
                    <a:xfrm>
                      <a:off x="0" y="0"/>
                      <a:ext cx="5975985" cy="30791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1A2796">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23</w:t>
      </w:r>
      <w:r w:rsidR="00874C03">
        <w:rPr>
          <w:noProof/>
        </w:rPr>
        <w:fldChar w:fldCharType="end"/>
      </w:r>
      <w:r w:rsidR="001A2796">
        <w:t>: Architektur</w:t>
      </w:r>
      <w:bookmarkEnd w:id="59"/>
    </w:p>
    <w:p w:rsidR="00352030" w:rsidRDefault="00352030" w:rsidP="00C66539">
      <w:pPr>
        <w:pStyle w:val="StandardJKU"/>
        <w:spacing w:line="360" w:lineRule="auto"/>
      </w:pPr>
    </w:p>
    <w:p w:rsidR="001A2796" w:rsidRDefault="003D7693" w:rsidP="003D7693">
      <w:pPr>
        <w:pStyle w:val="Beschriftung"/>
      </w:pPr>
      <w:bookmarkStart w:id="60" w:name="_Toc86299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24</w:t>
      </w:r>
      <w:r w:rsidR="00874C03">
        <w:rPr>
          <w:noProof/>
        </w:rPr>
        <w:fldChar w:fldCharType="end"/>
      </w:r>
      <w:r>
        <w:t>: Architektur</w:t>
      </w:r>
      <w:bookmarkEnd w:id="60"/>
      <w:r>
        <w:t xml:space="preserve"> </w:t>
      </w:r>
    </w:p>
    <w:p w:rsidR="00352030" w:rsidRDefault="00C66539" w:rsidP="00C66539">
      <w:pPr>
        <w:pStyle w:val="StandardJKU"/>
        <w:spacing w:line="360" w:lineRule="auto"/>
      </w:pPr>
      <w:r>
        <w:rPr>
          <w:noProof/>
        </w:rPr>
        <w:lastRenderedPageBreak/>
        <w:drawing>
          <wp:anchor distT="0" distB="0" distL="114300" distR="114300" simplePos="0" relativeHeight="251676672" behindDoc="1" locked="0" layoutInCell="1" allowOverlap="1">
            <wp:simplePos x="0" y="0"/>
            <wp:positionH relativeFrom="margin">
              <wp:posOffset>-41275</wp:posOffset>
            </wp:positionH>
            <wp:positionV relativeFrom="paragraph">
              <wp:posOffset>382270</wp:posOffset>
            </wp:positionV>
            <wp:extent cx="5975985" cy="3736975"/>
            <wp:effectExtent l="190500" t="190500" r="196215" b="187325"/>
            <wp:wrapTight wrapText="bothSides">
              <wp:wrapPolygon edited="0">
                <wp:start x="138" y="-1101"/>
                <wp:lineTo x="-689" y="-881"/>
                <wp:lineTo x="-689" y="21251"/>
                <wp:lineTo x="-413" y="22022"/>
                <wp:lineTo x="138" y="22573"/>
                <wp:lineTo x="21414" y="22573"/>
                <wp:lineTo x="21965" y="22022"/>
                <wp:lineTo x="22240" y="20370"/>
                <wp:lineTo x="22240" y="881"/>
                <wp:lineTo x="21483" y="-771"/>
                <wp:lineTo x="21414" y="-1101"/>
                <wp:lineTo x="138" y="-1101"/>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5975985" cy="3736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A2796" w:rsidRDefault="00512FC8" w:rsidP="00512FC8">
      <w:pPr>
        <w:pStyle w:val="Beschriftung"/>
      </w:pPr>
      <w:bookmarkStart w:id="61" w:name="_Toc86299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25</w:t>
      </w:r>
      <w:r w:rsidR="00874C03">
        <w:rPr>
          <w:noProof/>
        </w:rPr>
        <w:fldChar w:fldCharType="end"/>
      </w:r>
      <w:r w:rsidR="00EF62D9">
        <w:t>: Architektur</w:t>
      </w:r>
      <w:bookmarkEnd w:id="61"/>
    </w:p>
    <w:p w:rsidR="00A064CB" w:rsidRDefault="00A064CB" w:rsidP="00A064CB">
      <w:pPr>
        <w:pStyle w:val="StandardJKU"/>
        <w:spacing w:line="360" w:lineRule="auto"/>
      </w:pPr>
      <w:r>
        <w:t xml:space="preserve">Die angeführten Optionen in den Abbildungen 6 bis 8 wurden durch die Kooperation mit dem Projektpartner und mit dem Software Engineering Institut an der </w:t>
      </w:r>
      <w:r w:rsidR="00853ECA">
        <w:t>Johannes-Kepler-Universität</w:t>
      </w:r>
      <w:r>
        <w:t xml:space="preserve">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 xml:space="preserve">Diese Informationen werden durch die Frage in der folgenden Abbildung </w:t>
      </w:r>
      <w:r w:rsidR="00E93246">
        <w:t>veranschaulicht</w:t>
      </w:r>
      <w:r>
        <w:t>:</w:t>
      </w:r>
    </w:p>
    <w:p w:rsidR="00C66539" w:rsidRDefault="00C66539" w:rsidP="00A37572">
      <w:pPr>
        <w:pStyle w:val="StandardJKU"/>
        <w:spacing w:line="360" w:lineRule="auto"/>
      </w:pPr>
    </w:p>
    <w:p w:rsidR="004517B3" w:rsidRDefault="00C66539" w:rsidP="00A37572">
      <w:pPr>
        <w:pStyle w:val="StandardJKU"/>
        <w:spacing w:line="360" w:lineRule="auto"/>
      </w:pPr>
      <w:r>
        <w:rPr>
          <w:noProof/>
        </w:rPr>
        <w:drawing>
          <wp:anchor distT="0" distB="0" distL="114300" distR="114300" simplePos="0" relativeHeight="251677696" behindDoc="1" locked="0" layoutInCell="1" allowOverlap="1">
            <wp:simplePos x="0" y="0"/>
            <wp:positionH relativeFrom="margin">
              <wp:posOffset>609910</wp:posOffset>
            </wp:positionH>
            <wp:positionV relativeFrom="paragraph">
              <wp:posOffset>66409</wp:posOffset>
            </wp:positionV>
            <wp:extent cx="4898390" cy="903605"/>
            <wp:effectExtent l="190500" t="190500" r="187960" b="182245"/>
            <wp:wrapTight wrapText="bothSides">
              <wp:wrapPolygon edited="0">
                <wp:start x="168" y="-4554"/>
                <wp:lineTo x="-840" y="-3643"/>
                <wp:lineTo x="-840" y="20037"/>
                <wp:lineTo x="168" y="25501"/>
                <wp:lineTo x="21337" y="25501"/>
                <wp:lineTo x="21421" y="24590"/>
                <wp:lineTo x="22345" y="18670"/>
                <wp:lineTo x="22345" y="3643"/>
                <wp:lineTo x="21421" y="-3188"/>
                <wp:lineTo x="21337" y="-4554"/>
                <wp:lineTo x="168" y="-4554"/>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40">
                      <a:extLst>
                        <a:ext uri="{28A0092B-C50C-407E-A947-70E740481C1C}">
                          <a14:useLocalDpi xmlns:a14="http://schemas.microsoft.com/office/drawing/2010/main" val="0"/>
                        </a:ext>
                      </a:extLst>
                    </a:blip>
                    <a:stretch>
                      <a:fillRect/>
                    </a:stretch>
                  </pic:blipFill>
                  <pic:spPr>
                    <a:xfrm>
                      <a:off x="0" y="0"/>
                      <a:ext cx="4898390" cy="903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C66539" w:rsidRDefault="00C66539" w:rsidP="0036524B">
      <w:pPr>
        <w:pStyle w:val="StandardJKU"/>
        <w:spacing w:line="360" w:lineRule="auto"/>
      </w:pPr>
    </w:p>
    <w:p w:rsidR="00BA2898" w:rsidRDefault="007400A3" w:rsidP="007400A3">
      <w:pPr>
        <w:pStyle w:val="Beschriftung"/>
      </w:pPr>
      <w:bookmarkStart w:id="62" w:name="_Toc86299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26</w:t>
      </w:r>
      <w:r w:rsidR="00874C03">
        <w:rPr>
          <w:noProof/>
        </w:rPr>
        <w:fldChar w:fldCharType="end"/>
      </w:r>
      <w:r>
        <w:t>: Typ</w:t>
      </w:r>
      <w:bookmarkEnd w:id="62"/>
    </w:p>
    <w:p w:rsidR="0036524B" w:rsidRDefault="00805F5B" w:rsidP="0036524B">
      <w:pPr>
        <w:pStyle w:val="StandardJKU"/>
        <w:spacing w:line="360" w:lineRule="auto"/>
      </w:pPr>
      <w:r>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Art der Konnektoren, ihre Anzahl und dem unterstützen Format der Rückgabewert</w:t>
      </w:r>
      <w:r w:rsidR="00EF2498">
        <w:t>e gesammelt.</w:t>
      </w:r>
    </w:p>
    <w:p w:rsidR="00196C69" w:rsidRDefault="00196C69" w:rsidP="00594E39">
      <w:pPr>
        <w:pStyle w:val="StandardJKU"/>
        <w:spacing w:line="360" w:lineRule="auto"/>
      </w:pPr>
    </w:p>
    <w:p w:rsidR="00CB1380" w:rsidRDefault="00853ECA" w:rsidP="00CB1380">
      <w:pPr>
        <w:pStyle w:val="StandardJKU"/>
        <w:spacing w:line="360" w:lineRule="auto"/>
      </w:pPr>
      <w:r>
        <w:rPr>
          <w:noProof/>
        </w:rPr>
        <w:drawing>
          <wp:anchor distT="0" distB="0" distL="114300" distR="114300" simplePos="0" relativeHeight="251678720" behindDoc="1" locked="0" layoutInCell="1" allowOverlap="1">
            <wp:simplePos x="0" y="0"/>
            <wp:positionH relativeFrom="column">
              <wp:posOffset>-27940</wp:posOffset>
            </wp:positionH>
            <wp:positionV relativeFrom="paragraph">
              <wp:posOffset>446700</wp:posOffset>
            </wp:positionV>
            <wp:extent cx="5974080" cy="3622040"/>
            <wp:effectExtent l="190500" t="190500" r="198120" b="187960"/>
            <wp:wrapTight wrapText="bothSides">
              <wp:wrapPolygon edited="0">
                <wp:start x="138" y="-1136"/>
                <wp:lineTo x="-689" y="-909"/>
                <wp:lineTo x="-689" y="21244"/>
                <wp:lineTo x="138" y="22607"/>
                <wp:lineTo x="21421" y="22607"/>
                <wp:lineTo x="21490" y="22380"/>
                <wp:lineTo x="22247" y="21017"/>
                <wp:lineTo x="22247" y="909"/>
                <wp:lineTo x="21490" y="-795"/>
                <wp:lineTo x="21421" y="-1136"/>
                <wp:lineTo x="138" y="-1136"/>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41">
                      <a:extLst>
                        <a:ext uri="{28A0092B-C50C-407E-A947-70E740481C1C}">
                          <a14:useLocalDpi xmlns:a14="http://schemas.microsoft.com/office/drawing/2010/main" val="0"/>
                        </a:ext>
                      </a:extLst>
                    </a:blip>
                    <a:stretch>
                      <a:fillRect/>
                    </a:stretch>
                  </pic:blipFill>
                  <pic:spPr>
                    <a:xfrm>
                      <a:off x="0" y="0"/>
                      <a:ext cx="5974080" cy="36220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B1380">
        <w:t>Diese Informationen werden durch die Frage</w:t>
      </w:r>
      <w:r w:rsidR="00722AB3">
        <w:t>n</w:t>
      </w:r>
      <w:r w:rsidR="00CB1380">
        <w:t xml:space="preserve"> in de</w:t>
      </w:r>
      <w:r w:rsidR="00F60D15">
        <w:t>n</w:t>
      </w:r>
      <w:r w:rsidR="00CB1380">
        <w:t xml:space="preserve"> folgenden Abbildung</w:t>
      </w:r>
      <w:r w:rsidR="00717E67">
        <w:t>en</w:t>
      </w:r>
      <w:r w:rsidR="00CB1380">
        <w:t xml:space="preserve"> </w:t>
      </w:r>
      <w:r w:rsidR="00E93246">
        <w:t>veranschaulicht</w:t>
      </w:r>
      <w:r w:rsidR="00CB1380">
        <w:t>:</w:t>
      </w:r>
    </w:p>
    <w:p w:rsidR="003154B1" w:rsidRDefault="002D5FAF" w:rsidP="002D5FAF">
      <w:pPr>
        <w:pStyle w:val="Beschriftung"/>
      </w:pPr>
      <w:bookmarkStart w:id="63" w:name="_Toc86299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27</w:t>
      </w:r>
      <w:r w:rsidR="00874C03">
        <w:rPr>
          <w:noProof/>
        </w:rPr>
        <w:fldChar w:fldCharType="end"/>
      </w:r>
      <w:r>
        <w:t>: Konnektoren</w:t>
      </w:r>
      <w:bookmarkEnd w:id="63"/>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853ECA" w:rsidP="00594E39">
      <w:pPr>
        <w:pStyle w:val="StandardJKU"/>
        <w:spacing w:line="360" w:lineRule="auto"/>
      </w:pPr>
      <w:r>
        <w:rPr>
          <w:noProof/>
        </w:rPr>
        <w:lastRenderedPageBreak/>
        <w:drawing>
          <wp:anchor distT="0" distB="0" distL="114300" distR="114300" simplePos="0" relativeHeight="251679744" behindDoc="1" locked="0" layoutInCell="1" allowOverlap="1">
            <wp:simplePos x="0" y="0"/>
            <wp:positionH relativeFrom="margin">
              <wp:posOffset>546440</wp:posOffset>
            </wp:positionH>
            <wp:positionV relativeFrom="paragraph">
              <wp:posOffset>190854</wp:posOffset>
            </wp:positionV>
            <wp:extent cx="4903470" cy="2083435"/>
            <wp:effectExtent l="190500" t="190500" r="182880" b="183515"/>
            <wp:wrapTight wrapText="bothSides">
              <wp:wrapPolygon edited="0">
                <wp:start x="168" y="-1975"/>
                <wp:lineTo x="-839" y="-1580"/>
                <wp:lineTo x="-839" y="20935"/>
                <wp:lineTo x="168" y="23305"/>
                <wp:lineTo x="21315" y="23305"/>
                <wp:lineTo x="21399" y="22910"/>
                <wp:lineTo x="22322" y="20738"/>
                <wp:lineTo x="22322" y="1580"/>
                <wp:lineTo x="21399" y="-1383"/>
                <wp:lineTo x="21315" y="-1975"/>
                <wp:lineTo x="168" y="-1975"/>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42">
                      <a:extLst>
                        <a:ext uri="{28A0092B-C50C-407E-A947-70E740481C1C}">
                          <a14:useLocalDpi xmlns:a14="http://schemas.microsoft.com/office/drawing/2010/main" val="0"/>
                        </a:ext>
                      </a:extLst>
                    </a:blip>
                    <a:stretch>
                      <a:fillRect/>
                    </a:stretch>
                  </pic:blipFill>
                  <pic:spPr>
                    <a:xfrm>
                      <a:off x="0" y="0"/>
                      <a:ext cx="4903470" cy="2083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64B97" w:rsidRDefault="00664B97"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853ECA" w:rsidRDefault="00853ECA" w:rsidP="00594E39">
      <w:pPr>
        <w:pStyle w:val="StandardJKU"/>
        <w:spacing w:line="360" w:lineRule="auto"/>
      </w:pPr>
    </w:p>
    <w:p w:rsidR="002D5FAF" w:rsidRDefault="00EA2BF8" w:rsidP="00EA2BF8">
      <w:pPr>
        <w:pStyle w:val="Beschriftung"/>
      </w:pPr>
      <w:bookmarkStart w:id="64" w:name="_Toc862995"/>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28</w:t>
      </w:r>
      <w:r w:rsidR="00E162A6">
        <w:rPr>
          <w:noProof/>
        </w:rPr>
        <w:fldChar w:fldCharType="end"/>
      </w:r>
      <w:r>
        <w:t xml:space="preserve">: </w:t>
      </w:r>
      <w:r w:rsidR="00C66539">
        <w:t xml:space="preserve">Formate der </w:t>
      </w:r>
      <w:r>
        <w:t>Konnektoren</w:t>
      </w:r>
      <w:bookmarkEnd w:id="64"/>
    </w:p>
    <w:p w:rsidR="003154B1" w:rsidRDefault="003154B1" w:rsidP="00594E39">
      <w:pPr>
        <w:pStyle w:val="StandardJKU"/>
        <w:spacing w:line="360" w:lineRule="auto"/>
      </w:pPr>
    </w:p>
    <w:p w:rsidR="00FD51C4" w:rsidRDefault="00321589" w:rsidP="00594E39">
      <w:pPr>
        <w:pStyle w:val="StandardJKU"/>
        <w:spacing w:line="360" w:lineRule="auto"/>
      </w:pPr>
      <w:r>
        <w:t xml:space="preserve">Die angeführten Optionen in den Abbildungen </w:t>
      </w:r>
      <w:r w:rsidR="00547C18">
        <w:t>10 und 11</w:t>
      </w:r>
      <w:r>
        <w:t xml:space="preserve"> wurden durch die Kooperation mit dem Projektpartner und mit dem Software Engineering Institut an der </w:t>
      </w:r>
      <w:r w:rsidR="00C66539">
        <w:t>Johannes-Kepler-Universität</w:t>
      </w:r>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C66539" w:rsidP="000735D1">
      <w:pPr>
        <w:pStyle w:val="StandardJKU"/>
        <w:spacing w:line="360" w:lineRule="auto"/>
      </w:pPr>
      <w:r>
        <w:rPr>
          <w:noProof/>
        </w:rPr>
        <w:drawing>
          <wp:anchor distT="0" distB="0" distL="114300" distR="114300" simplePos="0" relativeHeight="251680768" behindDoc="1" locked="0" layoutInCell="1" allowOverlap="1">
            <wp:simplePos x="0" y="0"/>
            <wp:positionH relativeFrom="column">
              <wp:posOffset>-51435</wp:posOffset>
            </wp:positionH>
            <wp:positionV relativeFrom="paragraph">
              <wp:posOffset>509905</wp:posOffset>
            </wp:positionV>
            <wp:extent cx="5975985" cy="2465070"/>
            <wp:effectExtent l="190500" t="190500" r="196215" b="182880"/>
            <wp:wrapTight wrapText="bothSides">
              <wp:wrapPolygon edited="0">
                <wp:start x="138" y="-1669"/>
                <wp:lineTo x="-689" y="-1335"/>
                <wp:lineTo x="-689" y="21032"/>
                <wp:lineTo x="138" y="22702"/>
                <wp:lineTo x="138" y="23036"/>
                <wp:lineTo x="21414" y="23036"/>
                <wp:lineTo x="21483" y="22702"/>
                <wp:lineTo x="22240" y="20198"/>
                <wp:lineTo x="22240" y="1335"/>
                <wp:lineTo x="21483" y="-1168"/>
                <wp:lineTo x="21414" y="-1669"/>
                <wp:lineTo x="138" y="-1669"/>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43">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r w:rsidR="000735D1">
        <w:t>Diese Informationen werden durch die Frage</w:t>
      </w:r>
      <w:r w:rsidR="00FC42B8">
        <w:t>n</w:t>
      </w:r>
      <w:r w:rsidR="000735D1">
        <w:t xml:space="preserve"> in der folgenden Abbildung </w:t>
      </w:r>
      <w:r w:rsidR="00E93246">
        <w:t>veranschaulicht</w:t>
      </w:r>
      <w:r w:rsidR="000735D1">
        <w:t>:</w:t>
      </w:r>
    </w:p>
    <w:p w:rsidR="00AE098D" w:rsidRDefault="00AE098D" w:rsidP="00AE098D">
      <w:pPr>
        <w:pStyle w:val="Beschriftung"/>
      </w:pPr>
      <w:bookmarkStart w:id="65" w:name="_Toc86299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29</w:t>
      </w:r>
      <w:r w:rsidR="00874C03">
        <w:rPr>
          <w:noProof/>
        </w:rPr>
        <w:fldChar w:fldCharType="end"/>
      </w:r>
      <w:r>
        <w:t>: Dokumentation</w:t>
      </w:r>
      <w:bookmarkEnd w:id="65"/>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lastRenderedPageBreak/>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w:t>
      </w:r>
      <w:r w:rsidR="00E93246">
        <w:t>veranschaulicht</w:t>
      </w:r>
      <w:r>
        <w:t>:</w:t>
      </w:r>
    </w:p>
    <w:p w:rsidR="00E93246" w:rsidRDefault="00E93246" w:rsidP="001956B2">
      <w:pPr>
        <w:pStyle w:val="StandardJKU"/>
        <w:spacing w:line="360" w:lineRule="auto"/>
      </w:pPr>
    </w:p>
    <w:p w:rsidR="00DD7AF3" w:rsidRDefault="00E93246" w:rsidP="004B0124">
      <w:pPr>
        <w:pStyle w:val="StandardJKU"/>
        <w:spacing w:line="360" w:lineRule="auto"/>
      </w:pPr>
      <w:r>
        <w:rPr>
          <w:noProof/>
        </w:rPr>
        <w:drawing>
          <wp:anchor distT="0" distB="0" distL="114300" distR="114300" simplePos="0" relativeHeight="251681792" behindDoc="1" locked="0" layoutInCell="1" allowOverlap="1">
            <wp:simplePos x="0" y="0"/>
            <wp:positionH relativeFrom="margin">
              <wp:posOffset>190500</wp:posOffset>
            </wp:positionH>
            <wp:positionV relativeFrom="paragraph">
              <wp:posOffset>425450</wp:posOffset>
            </wp:positionV>
            <wp:extent cx="5775960" cy="2430780"/>
            <wp:effectExtent l="190500" t="190500" r="186690" b="198120"/>
            <wp:wrapTight wrapText="bothSides">
              <wp:wrapPolygon edited="0">
                <wp:start x="142" y="-1693"/>
                <wp:lineTo x="-712" y="-1354"/>
                <wp:lineTo x="-712" y="21160"/>
                <wp:lineTo x="142" y="23191"/>
                <wp:lineTo x="21372" y="23191"/>
                <wp:lineTo x="21443" y="22853"/>
                <wp:lineTo x="22227" y="20483"/>
                <wp:lineTo x="22227" y="1354"/>
                <wp:lineTo x="21443" y="-1185"/>
                <wp:lineTo x="21372" y="-1693"/>
                <wp:lineTo x="142" y="-1693"/>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44">
                      <a:extLst>
                        <a:ext uri="{28A0092B-C50C-407E-A947-70E740481C1C}">
                          <a14:useLocalDpi xmlns:a14="http://schemas.microsoft.com/office/drawing/2010/main" val="0"/>
                        </a:ext>
                      </a:extLst>
                    </a:blip>
                    <a:stretch>
                      <a:fillRect/>
                    </a:stretch>
                  </pic:blipFill>
                  <pic:spPr>
                    <a:xfrm>
                      <a:off x="0" y="0"/>
                      <a:ext cx="5775960" cy="2430780"/>
                    </a:xfrm>
                    <a:prstGeom prst="rect">
                      <a:avLst/>
                    </a:prstGeom>
                    <a:ln>
                      <a:noFill/>
                    </a:ln>
                    <a:effectLst>
                      <a:outerShdw blurRad="190500" algn="tl" rotWithShape="0">
                        <a:srgbClr val="000000">
                          <a:alpha val="70000"/>
                        </a:srgbClr>
                      </a:outerShdw>
                    </a:effectLst>
                  </pic:spPr>
                </pic:pic>
              </a:graphicData>
            </a:graphic>
          </wp:anchor>
        </w:drawing>
      </w:r>
    </w:p>
    <w:p w:rsidR="00DD7AF3" w:rsidRDefault="00DD7AF3" w:rsidP="00DD7AF3">
      <w:pPr>
        <w:pStyle w:val="Beschriftung"/>
      </w:pPr>
      <w:bookmarkStart w:id="66" w:name="_Toc86299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30</w:t>
      </w:r>
      <w:r w:rsidR="00874C03">
        <w:rPr>
          <w:noProof/>
        </w:rPr>
        <w:fldChar w:fldCharType="end"/>
      </w:r>
      <w:r>
        <w:t>: Aufrechterhaltungskosten</w:t>
      </w:r>
      <w:bookmarkEnd w:id="66"/>
    </w:p>
    <w:p w:rsidR="00E93246" w:rsidRDefault="00C66539" w:rsidP="00E93246">
      <w:pPr>
        <w:pStyle w:val="StandardJKU"/>
        <w:rPr>
          <w:lang w:val="de-AT"/>
        </w:rPr>
      </w:pPr>
      <w:r>
        <w:rPr>
          <w:noProof/>
          <w:lang w:val="de-AT"/>
        </w:rPr>
        <w:drawing>
          <wp:anchor distT="0" distB="0" distL="114300" distR="114300" simplePos="0" relativeHeight="251682816" behindDoc="1" locked="0" layoutInCell="1" allowOverlap="1" wp14:anchorId="10A70C98">
            <wp:simplePos x="0" y="0"/>
            <wp:positionH relativeFrom="margin">
              <wp:posOffset>577850</wp:posOffset>
            </wp:positionH>
            <wp:positionV relativeFrom="paragraph">
              <wp:posOffset>121285</wp:posOffset>
            </wp:positionV>
            <wp:extent cx="4815840" cy="2880360"/>
            <wp:effectExtent l="190500" t="190500" r="194310" b="186690"/>
            <wp:wrapTight wrapText="bothSides">
              <wp:wrapPolygon edited="0">
                <wp:start x="171" y="-1429"/>
                <wp:lineTo x="-854" y="-1143"/>
                <wp:lineTo x="-854" y="21143"/>
                <wp:lineTo x="-684" y="21857"/>
                <wp:lineTo x="85" y="22571"/>
                <wp:lineTo x="171" y="22857"/>
                <wp:lineTo x="21361" y="22857"/>
                <wp:lineTo x="21446" y="22571"/>
                <wp:lineTo x="22215" y="21714"/>
                <wp:lineTo x="22386" y="19429"/>
                <wp:lineTo x="22386" y="1143"/>
                <wp:lineTo x="21446" y="-1000"/>
                <wp:lineTo x="21361" y="-1429"/>
                <wp:lineTo x="171" y="-1429"/>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45">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rsidR="00E93246" w:rsidRDefault="00E93246" w:rsidP="00E93246">
      <w:pPr>
        <w:pStyle w:val="StandardJKU"/>
        <w:rPr>
          <w:lang w:val="de-AT"/>
        </w:rPr>
      </w:pPr>
    </w:p>
    <w:p w:rsidR="00E93246" w:rsidRDefault="00E93246" w:rsidP="00E93246">
      <w:pPr>
        <w:pStyle w:val="StandardJKU"/>
        <w:rPr>
          <w:lang w:val="de-AT"/>
        </w:rPr>
      </w:pPr>
    </w:p>
    <w:p w:rsidR="00E93246" w:rsidRPr="00E93246" w:rsidRDefault="00E93246" w:rsidP="00E93246">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664B97" w:rsidRDefault="00664B97" w:rsidP="00C66539">
      <w:pPr>
        <w:pStyle w:val="Beschriftung"/>
        <w:jc w:val="left"/>
      </w:pPr>
    </w:p>
    <w:p w:rsidR="00AA63DE" w:rsidRDefault="00AA63DE" w:rsidP="00AA63DE">
      <w:pPr>
        <w:pStyle w:val="Beschriftung"/>
      </w:pPr>
      <w:bookmarkStart w:id="67" w:name="_Toc86299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31</w:t>
      </w:r>
      <w:r w:rsidR="00874C03">
        <w:rPr>
          <w:noProof/>
        </w:rPr>
        <w:fldChar w:fldCharType="end"/>
      </w:r>
      <w:r>
        <w:t>: Aufrechterhaltungskosten</w:t>
      </w:r>
      <w:bookmarkEnd w:id="67"/>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wurden durch die Kooperation mit dem Projektpartner ausgewählt.</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853ECA" w:rsidP="004F26C9">
      <w:pPr>
        <w:pStyle w:val="StandardJKU"/>
        <w:spacing w:line="360" w:lineRule="auto"/>
      </w:pPr>
      <w:r>
        <w:rPr>
          <w:noProof/>
        </w:rPr>
        <w:drawing>
          <wp:anchor distT="0" distB="0" distL="114300" distR="114300" simplePos="0" relativeHeight="251683840" behindDoc="1" locked="0" layoutInCell="1" allowOverlap="1">
            <wp:simplePos x="0" y="0"/>
            <wp:positionH relativeFrom="margin">
              <wp:posOffset>131401</wp:posOffset>
            </wp:positionH>
            <wp:positionV relativeFrom="paragraph">
              <wp:posOffset>524569</wp:posOffset>
            </wp:positionV>
            <wp:extent cx="5624830" cy="2051685"/>
            <wp:effectExtent l="190500" t="190500" r="185420" b="196215"/>
            <wp:wrapTight wrapText="bothSides">
              <wp:wrapPolygon edited="0">
                <wp:start x="146" y="-2006"/>
                <wp:lineTo x="-732" y="-1604"/>
                <wp:lineTo x="-732" y="21058"/>
                <wp:lineTo x="146" y="23465"/>
                <wp:lineTo x="21361" y="23465"/>
                <wp:lineTo x="21434" y="23064"/>
                <wp:lineTo x="22239" y="21058"/>
                <wp:lineTo x="22239" y="1604"/>
                <wp:lineTo x="21434" y="-1404"/>
                <wp:lineTo x="21361" y="-2006"/>
                <wp:lineTo x="146" y="-2006"/>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46">
                      <a:extLst>
                        <a:ext uri="{28A0092B-C50C-407E-A947-70E740481C1C}">
                          <a14:useLocalDpi xmlns:a14="http://schemas.microsoft.com/office/drawing/2010/main" val="0"/>
                        </a:ext>
                      </a:extLst>
                    </a:blip>
                    <a:stretch>
                      <a:fillRect/>
                    </a:stretch>
                  </pic:blipFill>
                  <pic:spPr>
                    <a:xfrm>
                      <a:off x="0" y="0"/>
                      <a:ext cx="5624830" cy="20516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F26C9">
        <w:t>Diese Informationen werden durch die Fragen in de</w:t>
      </w:r>
      <w:r w:rsidR="008B18DD">
        <w:t>n</w:t>
      </w:r>
      <w:r w:rsidR="004F26C9">
        <w:t xml:space="preserve"> folgenden Abbildung</w:t>
      </w:r>
      <w:r w:rsidR="00AB633E">
        <w:t>en</w:t>
      </w:r>
      <w:r w:rsidR="004F26C9">
        <w:t xml:space="preserve"> </w:t>
      </w:r>
      <w:r w:rsidR="00E93246">
        <w:t>veranschaulicht</w:t>
      </w:r>
      <w:r w:rsidR="004F26C9">
        <w:t>:</w:t>
      </w:r>
    </w:p>
    <w:p w:rsidR="00C44E89" w:rsidRDefault="000F27DF" w:rsidP="000F27DF">
      <w:pPr>
        <w:pStyle w:val="Beschriftung"/>
      </w:pPr>
      <w:bookmarkStart w:id="68" w:name="_Toc86299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32</w:t>
      </w:r>
      <w:r w:rsidR="00874C03">
        <w:rPr>
          <w:noProof/>
        </w:rPr>
        <w:fldChar w:fldCharType="end"/>
      </w:r>
      <w:r>
        <w:t>: Upgrade</w:t>
      </w:r>
      <w:r w:rsidR="00041BF9">
        <w:t>s</w:t>
      </w:r>
      <w:bookmarkEnd w:id="68"/>
    </w:p>
    <w:p w:rsidR="00E93246" w:rsidRDefault="00E93246" w:rsidP="00E93246">
      <w:pPr>
        <w:pStyle w:val="StandardJKU"/>
        <w:rPr>
          <w:lang w:val="de-AT"/>
        </w:rPr>
      </w:pPr>
    </w:p>
    <w:p w:rsidR="00E93246" w:rsidRDefault="00C66539" w:rsidP="00E93246">
      <w:pPr>
        <w:pStyle w:val="StandardJKU"/>
        <w:rPr>
          <w:lang w:val="de-AT"/>
        </w:rPr>
      </w:pPr>
      <w:r>
        <w:rPr>
          <w:noProof/>
        </w:rPr>
        <w:drawing>
          <wp:anchor distT="0" distB="0" distL="114300" distR="114300" simplePos="0" relativeHeight="251684864" behindDoc="1" locked="0" layoutInCell="1" allowOverlap="1">
            <wp:simplePos x="0" y="0"/>
            <wp:positionH relativeFrom="margin">
              <wp:posOffset>1720851</wp:posOffset>
            </wp:positionH>
            <wp:positionV relativeFrom="paragraph">
              <wp:posOffset>35560</wp:posOffset>
            </wp:positionV>
            <wp:extent cx="2530059" cy="2430991"/>
            <wp:effectExtent l="190500" t="190500" r="194310" b="198120"/>
            <wp:wrapTight wrapText="bothSides">
              <wp:wrapPolygon edited="0">
                <wp:start x="325" y="-1693"/>
                <wp:lineTo x="-1627" y="-1354"/>
                <wp:lineTo x="-1627" y="21160"/>
                <wp:lineTo x="325" y="23191"/>
                <wp:lineTo x="21145" y="23191"/>
                <wp:lineTo x="21307" y="22853"/>
                <wp:lineTo x="23096" y="20483"/>
                <wp:lineTo x="23096" y="1354"/>
                <wp:lineTo x="21307" y="-1185"/>
                <wp:lineTo x="21145" y="-1693"/>
                <wp:lineTo x="325" y="-1693"/>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47">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rsidR="00E93246" w:rsidRPr="00E93246" w:rsidRDefault="00E93246" w:rsidP="00E93246">
      <w:pPr>
        <w:pStyle w:val="StandardJKU"/>
        <w:rPr>
          <w:lang w:val="de-AT"/>
        </w:rPr>
      </w:pPr>
    </w:p>
    <w:p w:rsidR="00B05FB4" w:rsidRDefault="00B05FB4" w:rsidP="00C44E89">
      <w:pPr>
        <w:pStyle w:val="StandardJKU"/>
        <w:spacing w:line="360" w:lineRule="auto"/>
      </w:pPr>
    </w:p>
    <w:p w:rsidR="00B05FB4" w:rsidRDefault="00B05FB4" w:rsidP="000F0491">
      <w:pPr>
        <w:pStyle w:val="StandardJKU"/>
        <w:spacing w:line="360" w:lineRule="auto"/>
        <w:ind w:left="709"/>
      </w:pP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pPr>
    </w:p>
    <w:p w:rsidR="00B05FB4" w:rsidRDefault="00B05FB4" w:rsidP="001D7EB2">
      <w:pPr>
        <w:pStyle w:val="Beschriftung"/>
      </w:pPr>
      <w:bookmarkStart w:id="69" w:name="_Toc86300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33</w:t>
      </w:r>
      <w:r w:rsidR="00874C03">
        <w:rPr>
          <w:noProof/>
        </w:rPr>
        <w:fldChar w:fldCharType="end"/>
      </w:r>
      <w:r>
        <w:t xml:space="preserve">: </w:t>
      </w:r>
      <w:r w:rsidR="00853ECA">
        <w:t xml:space="preserve">Zeitpunkt der </w:t>
      </w:r>
      <w:r>
        <w:t>Upgrade</w:t>
      </w:r>
      <w:r w:rsidR="00041BF9">
        <w:t>s</w:t>
      </w:r>
      <w:bookmarkEnd w:id="69"/>
    </w:p>
    <w:p w:rsidR="000F0491" w:rsidRDefault="000F0491" w:rsidP="0030166D">
      <w:pPr>
        <w:pStyle w:val="Beschriftung"/>
      </w:pPr>
    </w:p>
    <w:p w:rsidR="00E93246" w:rsidRDefault="00C66539" w:rsidP="00E93246">
      <w:pPr>
        <w:pStyle w:val="StandardJKU"/>
        <w:rPr>
          <w:lang w:val="de-AT"/>
        </w:rPr>
      </w:pPr>
      <w:r>
        <w:rPr>
          <w:noProof/>
        </w:rPr>
        <w:lastRenderedPageBreak/>
        <w:drawing>
          <wp:anchor distT="0" distB="0" distL="114300" distR="114300" simplePos="0" relativeHeight="251685888" behindDoc="1" locked="0" layoutInCell="1" allowOverlap="1">
            <wp:simplePos x="0" y="0"/>
            <wp:positionH relativeFrom="margin">
              <wp:posOffset>-3175</wp:posOffset>
            </wp:positionH>
            <wp:positionV relativeFrom="paragraph">
              <wp:posOffset>453390</wp:posOffset>
            </wp:positionV>
            <wp:extent cx="5975985" cy="899795"/>
            <wp:effectExtent l="190500" t="190500" r="196215" b="186055"/>
            <wp:wrapTight wrapText="bothSides">
              <wp:wrapPolygon edited="0">
                <wp:start x="138" y="-4573"/>
                <wp:lineTo x="-689" y="-3658"/>
                <wp:lineTo x="-689" y="20121"/>
                <wp:lineTo x="138" y="25609"/>
                <wp:lineTo x="21414" y="25609"/>
                <wp:lineTo x="21483" y="24694"/>
                <wp:lineTo x="22240" y="18749"/>
                <wp:lineTo x="22240" y="3658"/>
                <wp:lineTo x="21483" y="-3201"/>
                <wp:lineTo x="21414" y="-4573"/>
                <wp:lineTo x="138" y="-4573"/>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48">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rsidR="00B05FB4" w:rsidRDefault="0030166D" w:rsidP="0030166D">
      <w:pPr>
        <w:pStyle w:val="Beschriftung"/>
      </w:pPr>
      <w:bookmarkStart w:id="70" w:name="_Toc86300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34</w:t>
      </w:r>
      <w:r w:rsidR="00874C03">
        <w:rPr>
          <w:noProof/>
        </w:rPr>
        <w:fldChar w:fldCharType="end"/>
      </w:r>
      <w:r>
        <w:t>: Upgrade</w:t>
      </w:r>
      <w:r w:rsidR="00041BF9">
        <w:t>s</w:t>
      </w:r>
      <w:bookmarkEnd w:id="70"/>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 xml:space="preserve">die Existenz von Problemen </w:t>
      </w:r>
      <w:proofErr w:type="spellStart"/>
      <w:r w:rsidR="00382B2E">
        <w:t>bezütlich</w:t>
      </w:r>
      <w:proofErr w:type="spellEnd"/>
      <w:r w:rsidR="00382B2E">
        <w:t xml:space="preserve">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DA3A7B" w:rsidRDefault="00C66539" w:rsidP="00DA3A7B">
      <w:pPr>
        <w:pStyle w:val="StandardJKU"/>
        <w:spacing w:line="360" w:lineRule="auto"/>
      </w:pPr>
      <w:r>
        <w:rPr>
          <w:noProof/>
        </w:rPr>
        <w:drawing>
          <wp:anchor distT="0" distB="0" distL="114300" distR="114300" simplePos="0" relativeHeight="251686912" behindDoc="1" locked="0" layoutInCell="1" allowOverlap="1">
            <wp:simplePos x="0" y="0"/>
            <wp:positionH relativeFrom="column">
              <wp:posOffset>5715</wp:posOffset>
            </wp:positionH>
            <wp:positionV relativeFrom="paragraph">
              <wp:posOffset>527050</wp:posOffset>
            </wp:positionV>
            <wp:extent cx="5975985" cy="2172335"/>
            <wp:effectExtent l="190500" t="190500" r="196215" b="189865"/>
            <wp:wrapTight wrapText="bothSides">
              <wp:wrapPolygon edited="0">
                <wp:start x="138" y="-1894"/>
                <wp:lineTo x="-689" y="-1515"/>
                <wp:lineTo x="-689" y="21025"/>
                <wp:lineTo x="-207" y="22730"/>
                <wp:lineTo x="138" y="23298"/>
                <wp:lineTo x="21414" y="23298"/>
                <wp:lineTo x="21758" y="22730"/>
                <wp:lineTo x="22240" y="19889"/>
                <wp:lineTo x="22240" y="1515"/>
                <wp:lineTo x="21483" y="-1326"/>
                <wp:lineTo x="21414" y="-1894"/>
                <wp:lineTo x="138" y="-1894"/>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49">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r w:rsidR="00DA3A7B">
        <w:t>Diese Informationen werden durch die Fragen in de</w:t>
      </w:r>
      <w:r w:rsidR="00CB1682">
        <w:t>n</w:t>
      </w:r>
      <w:r w:rsidR="00DA3A7B">
        <w:t xml:space="preserve"> folgenden Abbildungen </w:t>
      </w:r>
      <w:r>
        <w:t>veranschaulicht</w:t>
      </w:r>
      <w:r w:rsidR="00DA3A7B">
        <w:t>:</w:t>
      </w:r>
    </w:p>
    <w:p w:rsidR="00305558" w:rsidRDefault="00305558" w:rsidP="00305558">
      <w:pPr>
        <w:pStyle w:val="Beschriftung"/>
      </w:pPr>
      <w:bookmarkStart w:id="71" w:name="_Toc86300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35</w:t>
      </w:r>
      <w:r w:rsidR="00874C03">
        <w:rPr>
          <w:noProof/>
        </w:rPr>
        <w:fldChar w:fldCharType="end"/>
      </w:r>
      <w:r>
        <w:t>: Probleme</w:t>
      </w:r>
      <w:bookmarkEnd w:id="71"/>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083173" w:rsidRDefault="005E38EA" w:rsidP="00083173">
      <w:pPr>
        <w:pStyle w:val="StandardJKU"/>
        <w:spacing w:line="360" w:lineRule="auto"/>
        <w:rPr>
          <w:lang w:val="de-AT"/>
        </w:rPr>
      </w:pPr>
      <w:r>
        <w:rPr>
          <w:lang w:val="de-AT"/>
        </w:rPr>
        <w:t xml:space="preserve">Bei der zweiten Frage, die in der Abbildung </w:t>
      </w:r>
      <w:r w:rsidR="00C66539">
        <w:rPr>
          <w:lang w:val="de-AT"/>
        </w:rPr>
        <w:t>25</w:t>
      </w:r>
      <w:r>
        <w:rPr>
          <w:lang w:val="de-AT"/>
        </w:rPr>
        <w:t xml:space="preserve"> zu sehen ist, wurde zwischen einer </w:t>
      </w:r>
      <w:r w:rsidR="00C66539">
        <w:rPr>
          <w:lang w:val="de-AT"/>
        </w:rPr>
        <w:t xml:space="preserve">offenen </w:t>
      </w:r>
      <w:r w:rsidR="004B0B2F">
        <w:rPr>
          <w:lang w:val="de-AT"/>
        </w:rPr>
        <w:t>Frage</w:t>
      </w:r>
      <w:r w:rsidR="00C66539">
        <w:rPr>
          <w:lang w:val="de-AT"/>
        </w:rPr>
        <w:t xml:space="preserve"> </w:t>
      </w:r>
      <w:r>
        <w:rPr>
          <w:lang w:val="de-AT"/>
        </w:rPr>
        <w:t xml:space="preserve">und </w:t>
      </w:r>
      <w:r w:rsidR="00C602D9">
        <w:rPr>
          <w:lang w:val="de-AT"/>
        </w:rPr>
        <w:t xml:space="preserve">einer Frage mit mehreren Auswahlmöglichkeiten ausgewählt. Nach einer längeren internen Gruppendiskussion und der Kooperation mit dem Software Engineering Institut an der </w:t>
      </w:r>
      <w:r w:rsidR="00C66539">
        <w:rPr>
          <w:lang w:val="de-AT"/>
        </w:rPr>
        <w:t>Johannes-Kepler-Universität</w:t>
      </w:r>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nen.</w:t>
      </w: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1029ED" w:rsidRDefault="001029ED" w:rsidP="00E93246">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Ablösegeda</w:t>
      </w:r>
      <w:r w:rsidR="00E93246">
        <w:t>n</w:t>
      </w:r>
      <w:r w:rsidR="00EA227F">
        <w:t>ken</w:t>
      </w:r>
      <w:r>
        <w:t xml:space="preserve"> geben Auskunft über die Existenz von </w:t>
      </w:r>
      <w:r w:rsidR="00700421">
        <w:t xml:space="preserve">Plänen bezüglich der Ablösung der eigenentwickelten Software durch eine </w:t>
      </w:r>
      <w:r w:rsidR="00E93246">
        <w:t>a</w:t>
      </w:r>
      <w:r w:rsidR="00700421">
        <w:t>ndere</w:t>
      </w:r>
      <w:r w:rsidR="00E93246">
        <w:t xml:space="preserve"> Softwareanwendung</w:t>
      </w:r>
      <w:r w:rsidR="00700421">
        <w:t xml:space="preserve">. </w:t>
      </w:r>
      <w:r>
        <w:t>Dies beeinfluss</w:t>
      </w:r>
      <w:r w:rsidR="006E2CAD">
        <w:t xml:space="preserve">t </w:t>
      </w:r>
      <w:r w:rsidR="00E93246">
        <w:t xml:space="preserve">sowohl </w:t>
      </w:r>
      <w:r w:rsidR="006E2CAD">
        <w:t>die Sicht auf Upgrades</w:t>
      </w:r>
      <w:r w:rsidR="00E93246">
        <w:t xml:space="preserve"> als auch auf vorhandene</w:t>
      </w:r>
      <w:r w:rsidR="006E2CAD">
        <w:t xml:space="preserve"> Probleme</w:t>
      </w:r>
      <w:r w:rsidR="00E93246">
        <w:t xml:space="preserve"> bei der implementierten Softwareanwendung</w:t>
      </w:r>
      <w:r w:rsidR="006E2CAD">
        <w:t>.</w:t>
      </w:r>
    </w:p>
    <w:p w:rsidR="00743099" w:rsidRDefault="00743099" w:rsidP="00743099">
      <w:pPr>
        <w:pStyle w:val="StandardJKU"/>
        <w:spacing w:line="360" w:lineRule="auto"/>
      </w:pPr>
      <w:r>
        <w:t xml:space="preserve">Diese Informationen werden durch die Fragen in den folgenden Abbildungen </w:t>
      </w:r>
      <w:r w:rsidR="00C66539">
        <w:t>veranschaulicht</w:t>
      </w:r>
      <w:r>
        <w:t>:</w:t>
      </w:r>
    </w:p>
    <w:p w:rsidR="004B6EBD" w:rsidRPr="004B6EBD" w:rsidRDefault="004B6EBD" w:rsidP="00743099">
      <w:pPr>
        <w:pStyle w:val="StandardJKU"/>
        <w:spacing w:line="360" w:lineRule="auto"/>
        <w:rPr>
          <w:sz w:val="8"/>
        </w:rPr>
      </w:pPr>
    </w:p>
    <w:p w:rsidR="009C197A" w:rsidRDefault="009C197A" w:rsidP="00DF1263">
      <w:pPr>
        <w:pStyle w:val="StandardJKU"/>
        <w:spacing w:line="360" w:lineRule="auto"/>
      </w:pPr>
    </w:p>
    <w:p w:rsidR="00C66539" w:rsidRDefault="00C66539" w:rsidP="00DF1263">
      <w:pPr>
        <w:pStyle w:val="StandardJKU"/>
        <w:spacing w:line="360" w:lineRule="auto"/>
      </w:pPr>
      <w:r>
        <w:rPr>
          <w:noProof/>
        </w:rPr>
        <w:drawing>
          <wp:anchor distT="0" distB="0" distL="114300" distR="114300" simplePos="0" relativeHeight="251687936" behindDoc="1" locked="0" layoutInCell="1" allowOverlap="1">
            <wp:simplePos x="0" y="0"/>
            <wp:positionH relativeFrom="column">
              <wp:posOffset>-32385</wp:posOffset>
            </wp:positionH>
            <wp:positionV relativeFrom="paragraph">
              <wp:posOffset>190500</wp:posOffset>
            </wp:positionV>
            <wp:extent cx="5517358" cy="960203"/>
            <wp:effectExtent l="190500" t="190500" r="198120" b="182880"/>
            <wp:wrapTight wrapText="bothSides">
              <wp:wrapPolygon edited="0">
                <wp:start x="149" y="-4286"/>
                <wp:lineTo x="-746" y="-3429"/>
                <wp:lineTo x="-746" y="20143"/>
                <wp:lineTo x="-224" y="24000"/>
                <wp:lineTo x="149" y="25286"/>
                <wp:lineTo x="21406" y="25286"/>
                <wp:lineTo x="21779" y="24000"/>
                <wp:lineTo x="22301" y="17571"/>
                <wp:lineTo x="22301" y="3429"/>
                <wp:lineTo x="21481" y="-3000"/>
                <wp:lineTo x="21406" y="-4286"/>
                <wp:lineTo x="149" y="-4286"/>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50">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rsidR="00C66539" w:rsidRDefault="00C66539" w:rsidP="00DF1263">
      <w:pPr>
        <w:pStyle w:val="StandardJKU"/>
        <w:spacing w:line="360" w:lineRule="auto"/>
      </w:pPr>
    </w:p>
    <w:p w:rsidR="009C197A" w:rsidRDefault="004B6EBD" w:rsidP="004B6EBD">
      <w:pPr>
        <w:pStyle w:val="Beschriftung"/>
      </w:pPr>
      <w:bookmarkStart w:id="72" w:name="_Toc86300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36</w:t>
      </w:r>
      <w:r w:rsidR="00874C03">
        <w:rPr>
          <w:noProof/>
        </w:rPr>
        <w:fldChar w:fldCharType="end"/>
      </w:r>
      <w:r>
        <w:t>: Ablösegedanke</w:t>
      </w:r>
      <w:bookmarkEnd w:id="72"/>
    </w:p>
    <w:p w:rsidR="00853ECA" w:rsidRDefault="00853ECA" w:rsidP="00853ECA">
      <w:pPr>
        <w:pStyle w:val="StandardJKU"/>
        <w:rPr>
          <w:lang w:val="de-AT"/>
        </w:rPr>
      </w:pPr>
    </w:p>
    <w:p w:rsidR="00853ECA" w:rsidRDefault="00853ECA" w:rsidP="00B32133">
      <w:pPr>
        <w:pStyle w:val="StandardJKU"/>
        <w:numPr>
          <w:ilvl w:val="0"/>
          <w:numId w:val="8"/>
        </w:numPr>
        <w:spacing w:line="360" w:lineRule="auto"/>
      </w:pPr>
      <w:r>
        <w:t>Erneutes Durchführen des Fragebogens</w:t>
      </w:r>
    </w:p>
    <w:p w:rsidR="00B32133" w:rsidRDefault="00BD54CC" w:rsidP="00853ECA">
      <w:pPr>
        <w:pStyle w:val="StandardJKU"/>
        <w:spacing w:line="360" w:lineRule="auto"/>
      </w:pPr>
      <w:r>
        <w:t>Anschließend an die Frage nach bestehenden Ablösegedanken, wird die Frage gestellt ob die befragte Person den Fragebogen nochmals durchführen will. Diese Fragestellung wird somit erst relevant, wenn in dem Unternehmen der befragten Person mehrere eigenentwickelte Softwareanwendungen in Betrieb sind. Dabei soll der Fragebogen hinsichtlich der nächst priorisierten Softwareanwendung durchgeführt werden. Falls sich die Person bereit erklärt den Fragebogen nochmals für die nächstplatzierte eigenentwickelte Softwareanwendung, mit einem fachlich wirtschaftlich hohen Stellenwert im Unternehmen, durchzuführen, muss die befragende Person d</w:t>
      </w:r>
      <w:r w:rsidR="00110A27">
        <w:t xml:space="preserve">en </w:t>
      </w:r>
      <w:r w:rsidR="00CB4792">
        <w:t>bereits durchgeführten Fragebogen absenden und folgend nochmals mit der Befragung beginnen. Die Funktionalität einen Fragebogen mehrmals in einer Schleife durchzuführen, bietet das Erhebungstool Microsoft Forms nicht an.</w:t>
      </w:r>
      <w:r w:rsidR="00156902">
        <w:t xml:space="preserve"> Um eine qualitative Erhebung der priorisierten, also der mit dem fachlich wirtschaftlich höchsten Stellenwert, eigenentwickelten Softwareanwendung zu ermöglichen und abzusichern, wird das Befragen einer erneuten Durchführung zuletzt durchgeführt. Der Grund für diese Entscheidung ist, dass mit der Dauer der Erhebung, auch die Aufmerksamkeit der befragten Person sinkt und somit die </w:t>
      </w:r>
      <w:r w:rsidR="00B32133">
        <w:t>Qualität darunter leidet.</w:t>
      </w:r>
    </w:p>
    <w:p w:rsidR="00853ECA" w:rsidRDefault="00CB4792" w:rsidP="00853ECA">
      <w:pPr>
        <w:pStyle w:val="StandardJKU"/>
        <w:spacing w:line="360" w:lineRule="auto"/>
      </w:pPr>
      <w:r>
        <w:t>Die folgende Abbildung veranschaulicht diesen Aspekt:</w:t>
      </w:r>
    </w:p>
    <w:p w:rsidR="00CB4792" w:rsidRDefault="005F7821" w:rsidP="00156902">
      <w:pPr>
        <w:pStyle w:val="Beschriftung"/>
      </w:pPr>
      <w:bookmarkStart w:id="73" w:name="_Toc863004"/>
      <w:r>
        <w:rPr>
          <w:noProof/>
        </w:rPr>
        <w:lastRenderedPageBreak/>
        <w:drawing>
          <wp:anchor distT="0" distB="0" distL="114300" distR="114300" simplePos="0" relativeHeight="251714560" behindDoc="1" locked="0" layoutInCell="1" allowOverlap="1" wp14:anchorId="1FD7C7B0">
            <wp:simplePos x="0" y="0"/>
            <wp:positionH relativeFrom="column">
              <wp:posOffset>-48969</wp:posOffset>
            </wp:positionH>
            <wp:positionV relativeFrom="paragraph">
              <wp:posOffset>190530</wp:posOffset>
            </wp:positionV>
            <wp:extent cx="5975985" cy="2407920"/>
            <wp:effectExtent l="190500" t="190500" r="196215" b="182880"/>
            <wp:wrapTight wrapText="bothSides">
              <wp:wrapPolygon edited="0">
                <wp:start x="138" y="-1709"/>
                <wp:lineTo x="-689" y="-1367"/>
                <wp:lineTo x="-689" y="21019"/>
                <wp:lineTo x="138" y="23070"/>
                <wp:lineTo x="21414" y="23070"/>
                <wp:lineTo x="21483" y="22728"/>
                <wp:lineTo x="22240" y="20677"/>
                <wp:lineTo x="22240" y="1367"/>
                <wp:lineTo x="21483" y="-1196"/>
                <wp:lineTo x="21414" y="-1709"/>
                <wp:lineTo x="138" y="-1709"/>
              </wp:wrapPolygon>
            </wp:wrapTight>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75985" cy="24079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37</w:t>
      </w:r>
      <w:r w:rsidR="00E162A6">
        <w:rPr>
          <w:noProof/>
        </w:rPr>
        <w:fldChar w:fldCharType="end"/>
      </w:r>
      <w:r>
        <w:t>: Erneutes Durchführen des Fragebogens</w:t>
      </w:r>
      <w:bookmarkEnd w:id="73"/>
    </w:p>
    <w:p w:rsidR="00E93246" w:rsidRDefault="00E93246">
      <w:pPr>
        <w:spacing w:after="160" w:line="259" w:lineRule="auto"/>
        <w:rPr>
          <w:lang w:val="de-DE"/>
        </w:rPr>
      </w:pPr>
    </w:p>
    <w:p w:rsidR="005F7821" w:rsidRDefault="005F7821">
      <w:pPr>
        <w:spacing w:after="160" w:line="259" w:lineRule="auto"/>
        <w:rPr>
          <w:lang w:val="de-DE"/>
        </w:rPr>
      </w:pPr>
    </w:p>
    <w:p w:rsidR="008E160D" w:rsidRDefault="00A07A9A" w:rsidP="008E160D">
      <w:pPr>
        <w:pStyle w:val="StandardJKU"/>
        <w:numPr>
          <w:ilvl w:val="3"/>
          <w:numId w:val="6"/>
        </w:numPr>
        <w:spacing w:line="360" w:lineRule="auto"/>
        <w:rPr>
          <w:b/>
          <w:sz w:val="24"/>
          <w:szCs w:val="24"/>
        </w:rPr>
      </w:pPr>
      <w:r w:rsidRPr="00352030">
        <w:rPr>
          <w:b/>
          <w:sz w:val="24"/>
          <w:szCs w:val="24"/>
        </w:rPr>
        <w:t>Abschlussteil</w:t>
      </w:r>
      <w:r w:rsidR="006663A9" w:rsidRPr="00352030">
        <w:rPr>
          <w:b/>
          <w:sz w:val="24"/>
          <w:szCs w:val="24"/>
        </w:rPr>
        <w:t xml:space="preserve"> A</w:t>
      </w:r>
    </w:p>
    <w:p w:rsidR="00C66539" w:rsidRPr="00352030" w:rsidRDefault="00C66539" w:rsidP="00C66539">
      <w:pPr>
        <w:pStyle w:val="StandardJKU"/>
        <w:spacing w:line="360" w:lineRule="auto"/>
        <w:rPr>
          <w:b/>
          <w:sz w:val="24"/>
          <w:szCs w:val="24"/>
        </w:rPr>
      </w:pP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C66539" w:rsidP="00AA79C9">
      <w:pPr>
        <w:pStyle w:val="StandardJKU"/>
        <w:spacing w:line="360" w:lineRule="auto"/>
      </w:pPr>
      <w:r>
        <w:rPr>
          <w:noProof/>
        </w:rPr>
        <w:lastRenderedPageBreak/>
        <w:drawing>
          <wp:anchor distT="0" distB="0" distL="114300" distR="114300" simplePos="0" relativeHeight="251688960" behindDoc="1" locked="0" layoutInCell="1" allowOverlap="1">
            <wp:simplePos x="0" y="0"/>
            <wp:positionH relativeFrom="column">
              <wp:posOffset>46355</wp:posOffset>
            </wp:positionH>
            <wp:positionV relativeFrom="paragraph">
              <wp:posOffset>604520</wp:posOffset>
            </wp:positionV>
            <wp:extent cx="5975985" cy="3357245"/>
            <wp:effectExtent l="190500" t="190500" r="196215" b="186055"/>
            <wp:wrapTight wrapText="bothSides">
              <wp:wrapPolygon edited="0">
                <wp:start x="138" y="-1226"/>
                <wp:lineTo x="-689" y="-981"/>
                <wp:lineTo x="-689" y="21204"/>
                <wp:lineTo x="138" y="22674"/>
                <wp:lineTo x="21414" y="22674"/>
                <wp:lineTo x="21483" y="22429"/>
                <wp:lineTo x="22240" y="20713"/>
                <wp:lineTo x="22240" y="981"/>
                <wp:lineTo x="21483" y="-858"/>
                <wp:lineTo x="21414" y="-1226"/>
                <wp:lineTo x="138" y="-1226"/>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52">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r w:rsidR="00AA79C9">
        <w:t>Diese Informationen werden durch die Frage in d</w:t>
      </w:r>
      <w:r w:rsidR="00A06BF4">
        <w:t xml:space="preserve">er </w:t>
      </w:r>
      <w:r w:rsidR="00AA79C9">
        <w:t xml:space="preserve">folgenden Abbildung </w:t>
      </w:r>
      <w:r w:rsidR="00E93246">
        <w:t>veranschaulicht</w:t>
      </w:r>
      <w:r w:rsidR="00AA79C9">
        <w:t>:</w:t>
      </w:r>
    </w:p>
    <w:p w:rsidR="00512316" w:rsidRDefault="00FF0289" w:rsidP="00CC6A27">
      <w:pPr>
        <w:pStyle w:val="Beschriftung"/>
      </w:pPr>
      <w:bookmarkStart w:id="74" w:name="_Toc86300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38</w:t>
      </w:r>
      <w:r w:rsidR="00874C03">
        <w:rPr>
          <w:noProof/>
        </w:rPr>
        <w:fldChar w:fldCharType="end"/>
      </w:r>
      <w:r>
        <w:t>: Abschlussteil</w:t>
      </w:r>
      <w:r w:rsidR="009902EE">
        <w:t xml:space="preserve"> A</w:t>
      </w:r>
      <w:bookmarkEnd w:id="74"/>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D36522">
      <w:pPr>
        <w:pStyle w:val="StandardJKU"/>
        <w:numPr>
          <w:ilvl w:val="3"/>
          <w:numId w:val="6"/>
        </w:numPr>
        <w:spacing w:line="360" w:lineRule="auto"/>
        <w:rPr>
          <w:b/>
          <w:sz w:val="24"/>
          <w:szCs w:val="24"/>
        </w:rPr>
      </w:pPr>
      <w:r w:rsidRPr="00352030">
        <w:rPr>
          <w:b/>
          <w:sz w:val="24"/>
          <w:szCs w:val="24"/>
        </w:rPr>
        <w:t xml:space="preserve">Abschlussteil </w:t>
      </w:r>
      <w:r w:rsidR="001834F2" w:rsidRPr="00352030">
        <w:rPr>
          <w:b/>
          <w:sz w:val="24"/>
          <w:szCs w:val="24"/>
        </w:rPr>
        <w:t>B</w:t>
      </w:r>
    </w:p>
    <w:p w:rsidR="00C66539" w:rsidRPr="00352030" w:rsidRDefault="00C66539" w:rsidP="00C66539">
      <w:pPr>
        <w:pStyle w:val="StandardJKU"/>
        <w:spacing w:line="360" w:lineRule="auto"/>
        <w:rPr>
          <w:b/>
          <w:sz w:val="24"/>
          <w:szCs w:val="24"/>
        </w:rPr>
      </w:pP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E93246">
        <w:rPr>
          <w:szCs w:val="24"/>
        </w:rPr>
        <w:t>Des Weiteren</w:t>
      </w:r>
      <w:r w:rsidR="007A4838">
        <w:rPr>
          <w:szCs w:val="24"/>
        </w:rPr>
        <w:t xml:space="preserve"> dienen sie dazu Informationen</w:t>
      </w:r>
      <w:r w:rsidR="00541A5C">
        <w:rPr>
          <w:szCs w:val="24"/>
        </w:rPr>
        <w:t xml:space="preserve"> über die Standardsoftwareanwendungen</w:t>
      </w:r>
      <w:r w:rsidR="00E93246">
        <w:rPr>
          <w:szCs w:val="24"/>
        </w:rPr>
        <w:t xml:space="preserve">, die </w:t>
      </w:r>
      <w:r w:rsidR="00541A5C">
        <w:rPr>
          <w:szCs w:val="24"/>
        </w:rPr>
        <w:t>im Besitz des Unternehmens</w:t>
      </w:r>
      <w:r w:rsidR="00E93246">
        <w:rPr>
          <w:szCs w:val="24"/>
        </w:rPr>
        <w:t xml:space="preserve"> sind,</w:t>
      </w:r>
      <w:r w:rsidR="00541A5C">
        <w:rPr>
          <w:szCs w:val="24"/>
        </w:rPr>
        <w:t xml:space="preserve">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0F0491" w:rsidRDefault="000F0491" w:rsidP="003D73DA">
      <w:pPr>
        <w:pStyle w:val="StandardJKU"/>
      </w:pPr>
    </w:p>
    <w:p w:rsidR="00664B97" w:rsidRDefault="00664B97" w:rsidP="003D73DA">
      <w:pPr>
        <w:pStyle w:val="StandardJKU"/>
      </w:pPr>
    </w:p>
    <w:p w:rsidR="000F0491" w:rsidRDefault="000F0491" w:rsidP="003D73DA">
      <w:pPr>
        <w:pStyle w:val="StandardJKU"/>
      </w:pPr>
    </w:p>
    <w:p w:rsidR="006B6289" w:rsidRDefault="007A2AA2" w:rsidP="006B6289">
      <w:pPr>
        <w:pStyle w:val="StandardJKU"/>
        <w:spacing w:line="360" w:lineRule="auto"/>
      </w:pPr>
      <w:r>
        <w:rPr>
          <w:noProof/>
        </w:rPr>
        <w:lastRenderedPageBreak/>
        <w:drawing>
          <wp:anchor distT="0" distB="0" distL="114300" distR="114300" simplePos="0" relativeHeight="251696128" behindDoc="1" locked="0" layoutInCell="1" allowOverlap="1">
            <wp:simplePos x="0" y="0"/>
            <wp:positionH relativeFrom="margin">
              <wp:posOffset>-79375</wp:posOffset>
            </wp:positionH>
            <wp:positionV relativeFrom="paragraph">
              <wp:posOffset>636270</wp:posOffset>
            </wp:positionV>
            <wp:extent cx="5975985" cy="3239770"/>
            <wp:effectExtent l="190500" t="190500" r="196215" b="189230"/>
            <wp:wrapTight wrapText="bothSides">
              <wp:wrapPolygon edited="0">
                <wp:start x="138" y="-1270"/>
                <wp:lineTo x="-689" y="-1016"/>
                <wp:lineTo x="-620" y="21465"/>
                <wp:lineTo x="69" y="22481"/>
                <wp:lineTo x="138" y="22735"/>
                <wp:lineTo x="21414" y="22735"/>
                <wp:lineTo x="21483" y="22481"/>
                <wp:lineTo x="22172" y="21465"/>
                <wp:lineTo x="22240" y="1016"/>
                <wp:lineTo x="21483" y="-889"/>
                <wp:lineTo x="21414" y="-1270"/>
                <wp:lineTo x="138" y="-127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53">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r w:rsidR="006B6289">
        <w:t xml:space="preserve">Diese Informationen werden durch die Frage in der folgenden Abbildung </w:t>
      </w:r>
      <w:r w:rsidR="00E93246">
        <w:t>veranschaulicht</w:t>
      </w:r>
      <w:r w:rsidR="006B6289">
        <w:t>:</w:t>
      </w:r>
    </w:p>
    <w:p w:rsidR="00394D0C" w:rsidRDefault="00394D0C" w:rsidP="00394D0C">
      <w:pPr>
        <w:pStyle w:val="Beschriftung"/>
      </w:pPr>
      <w:bookmarkStart w:id="75" w:name="_Toc86300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39</w:t>
      </w:r>
      <w:r w:rsidR="00874C03">
        <w:rPr>
          <w:noProof/>
        </w:rPr>
        <w:fldChar w:fldCharType="end"/>
      </w:r>
      <w:r>
        <w:t>: Abschlussteil B</w:t>
      </w:r>
      <w:bookmarkEnd w:id="75"/>
    </w:p>
    <w:p w:rsidR="00E93246" w:rsidRDefault="00E93246">
      <w:pPr>
        <w:spacing w:after="160" w:line="259" w:lineRule="auto"/>
      </w:pPr>
      <w:r>
        <w:br w:type="page"/>
      </w:r>
    </w:p>
    <w:p w:rsidR="00767FED" w:rsidRDefault="00556EED" w:rsidP="00767FED">
      <w:pPr>
        <w:pStyle w:val="berschrift2"/>
      </w:pPr>
      <w:bookmarkStart w:id="76" w:name="_Toc863034"/>
      <w:r>
        <w:lastRenderedPageBreak/>
        <w:t>Durchführung</w:t>
      </w:r>
      <w:r w:rsidR="00767FED" w:rsidRPr="00DF709A">
        <w:t xml:space="preserve"> der Umfrage bei </w:t>
      </w:r>
      <w:r w:rsidR="00352030">
        <w:t>Probeu</w:t>
      </w:r>
      <w:r w:rsidR="00767FED" w:rsidRPr="00DF709A">
        <w:t>nternehmen</w:t>
      </w:r>
      <w:bookmarkEnd w:id="76"/>
    </w:p>
    <w:p w:rsidR="00026644" w:rsidRPr="00026644" w:rsidRDefault="00026644" w:rsidP="00026644">
      <w:pPr>
        <w:pStyle w:val="StandardJKU"/>
      </w:pPr>
    </w:p>
    <w:p w:rsidR="0000505F" w:rsidRPr="00A17EAC" w:rsidRDefault="0000505F" w:rsidP="00A17EAC">
      <w:pPr>
        <w:pStyle w:val="StandardJKU"/>
        <w:spacing w:line="360" w:lineRule="auto"/>
        <w:rPr>
          <w:szCs w:val="24"/>
        </w:rPr>
      </w:pPr>
      <w:r w:rsidRPr="00A17EAC">
        <w:rPr>
          <w:szCs w:val="24"/>
        </w:rPr>
        <w:t xml:space="preserve">Ein weiteres Ziel </w:t>
      </w:r>
      <w:r w:rsidR="00BA377E" w:rsidRPr="00A17EAC">
        <w:rPr>
          <w:szCs w:val="24"/>
        </w:rPr>
        <w:t>der</w:t>
      </w:r>
      <w:r w:rsidRPr="00A17EAC">
        <w:rPr>
          <w:szCs w:val="24"/>
        </w:rPr>
        <w:t xml:space="preserve"> Projektarbeit lag darin, dieses erstellte Erhebungsinstrument in der Praxis bei Probeunternehmen durchzuführen und somit diesen Fragebogen zu evaluieren. In weiterer Folge sollte mit den </w:t>
      </w:r>
      <w:r w:rsidR="00BA377E" w:rsidRPr="00A17EAC">
        <w:rPr>
          <w:szCs w:val="24"/>
        </w:rPr>
        <w:t>erhobenen Erkenntnissen versucht werden eine Analysestrategie zur Auswertung zu erstellen.</w:t>
      </w:r>
    </w:p>
    <w:p w:rsidR="00BA377E" w:rsidRPr="00A17EAC" w:rsidRDefault="00BA377E" w:rsidP="00A17EAC">
      <w:pPr>
        <w:pStyle w:val="StandardJKU"/>
        <w:spacing w:line="360" w:lineRule="auto"/>
        <w:rPr>
          <w:szCs w:val="24"/>
        </w:rPr>
      </w:pPr>
      <w:r w:rsidRPr="00A17EAC">
        <w:rPr>
          <w:szCs w:val="24"/>
        </w:rPr>
        <w:t xml:space="preserve">Mit den zu befragenden Probeunternehmen stellte unser Kooperationspartner </w:t>
      </w:r>
      <w:proofErr w:type="spellStart"/>
      <w:r w:rsidRPr="00A17EAC">
        <w:rPr>
          <w:szCs w:val="24"/>
        </w:rPr>
        <w:t>ReqPOOL</w:t>
      </w:r>
      <w:proofErr w:type="spellEnd"/>
      <w:r w:rsidRPr="00A17EAC">
        <w:rPr>
          <w:szCs w:val="24"/>
        </w:rPr>
        <w:t xml:space="preserve"> den Erstkontakt her, wobei dann seitens der Projektgruppe ein Termin zum Durchführen des Erhebungsinstruments vereinbart wurde.</w:t>
      </w:r>
    </w:p>
    <w:p w:rsidR="00BA377E" w:rsidRPr="00A17EAC" w:rsidRDefault="00BA377E" w:rsidP="00A17EAC">
      <w:pPr>
        <w:pStyle w:val="StandardJKU"/>
        <w:spacing w:line="360" w:lineRule="auto"/>
        <w:rPr>
          <w:szCs w:val="24"/>
        </w:rPr>
      </w:pPr>
      <w:r w:rsidRPr="00A17EAC">
        <w:rPr>
          <w:szCs w:val="24"/>
        </w:rPr>
        <w:t xml:space="preserve">Der Kooperationspartner </w:t>
      </w:r>
      <w:proofErr w:type="spellStart"/>
      <w:r w:rsidRPr="00A17EAC">
        <w:rPr>
          <w:szCs w:val="24"/>
        </w:rPr>
        <w:t>ReqPOOL</w:t>
      </w:r>
      <w:proofErr w:type="spellEnd"/>
      <w:r w:rsidRPr="00A17EAC">
        <w:rPr>
          <w:szCs w:val="24"/>
        </w:rPr>
        <w:t xml:space="preserve"> stellte den Kontakt zu zwei Probeunternehmen her, die sich dazu bereit erklärten an der Probeumfrage teilzunehmen.</w:t>
      </w:r>
    </w:p>
    <w:p w:rsidR="00BA377E" w:rsidRPr="00A17EAC" w:rsidRDefault="00354B11" w:rsidP="00A17EAC">
      <w:pPr>
        <w:pStyle w:val="StandardJKU"/>
        <w:spacing w:line="360" w:lineRule="auto"/>
        <w:rPr>
          <w:szCs w:val="24"/>
        </w:rPr>
      </w:pPr>
      <w:r w:rsidRPr="00A17EAC">
        <w:rPr>
          <w:szCs w:val="24"/>
        </w:rPr>
        <w:t xml:space="preserve">Um bei der Ableitung der Analysestrategie zur Auswertung des Erhebungsinstruments einen Vergleich hinsichtlich Erhebungsarten darstellen zu können, wurde der Fragebogen einmal per CAPI, also Computer </w:t>
      </w:r>
      <w:proofErr w:type="spellStart"/>
      <w:r w:rsidRPr="00A17EAC">
        <w:rPr>
          <w:szCs w:val="24"/>
        </w:rPr>
        <w:t>Assisted</w:t>
      </w:r>
      <w:proofErr w:type="spellEnd"/>
      <w:r w:rsidRPr="00A17EAC">
        <w:rPr>
          <w:szCs w:val="24"/>
        </w:rPr>
        <w:t xml:space="preserve"> Personal Interview, und einmal per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durchgeführt.</w:t>
      </w:r>
    </w:p>
    <w:p w:rsidR="0000505F" w:rsidRPr="0000505F" w:rsidRDefault="0000505F" w:rsidP="0000505F">
      <w:pPr>
        <w:pStyle w:val="StandardJKU"/>
      </w:pPr>
    </w:p>
    <w:p w:rsidR="006C663F" w:rsidRDefault="006C663F" w:rsidP="006C663F">
      <w:pPr>
        <w:pStyle w:val="berschrift3"/>
      </w:pPr>
      <w:bookmarkStart w:id="77" w:name="_Toc863035"/>
      <w:r>
        <w:t>Erhebungsarten</w:t>
      </w:r>
      <w:bookmarkEnd w:id="77"/>
    </w:p>
    <w:p w:rsidR="00A17EAC" w:rsidRPr="00A17EAC" w:rsidRDefault="00A17EAC" w:rsidP="00A17EAC">
      <w:pPr>
        <w:pStyle w:val="StandardJKU"/>
      </w:pPr>
    </w:p>
    <w:p w:rsidR="00354B11" w:rsidRPr="00A17EAC" w:rsidRDefault="00354B11" w:rsidP="00A17EAC">
      <w:pPr>
        <w:pStyle w:val="StandardJKU"/>
        <w:spacing w:line="360" w:lineRule="auto"/>
        <w:rPr>
          <w:szCs w:val="24"/>
        </w:rPr>
      </w:pPr>
      <w:r w:rsidRPr="00A17EAC">
        <w:rPr>
          <w:szCs w:val="24"/>
        </w:rPr>
        <w:t>Um das Prüfen der Funktionalitäten des vorgegebenen Erhebungstools Microsoft Forms und auch das Evaluieren des Fragebogens auf Verständlichkeit und Akzeptanz zu ermöglichen, wurden zwei verschiedene Arten der Erhebung von Echtdaten bei Probeunternehmen angewandt. Auch um den Verlust von persönlichen Eindrücken und</w:t>
      </w:r>
      <w:r w:rsidR="00A17EAC" w:rsidRPr="00A17EAC">
        <w:rPr>
          <w:szCs w:val="24"/>
        </w:rPr>
        <w:t xml:space="preserve"> körperlichen Reaktionen, die nur per Face-</w:t>
      </w:r>
      <w:proofErr w:type="spellStart"/>
      <w:r w:rsidR="00A17EAC" w:rsidRPr="00A17EAC">
        <w:rPr>
          <w:szCs w:val="24"/>
        </w:rPr>
        <w:t>to</w:t>
      </w:r>
      <w:proofErr w:type="spellEnd"/>
      <w:r w:rsidR="00A17EAC" w:rsidRPr="00A17EAC">
        <w:rPr>
          <w:szCs w:val="24"/>
        </w:rPr>
        <w:t>-Face Interview erhoben werden können, zu vermeiden wurde das Erhebungsinstrument auch persönlich durchgeführt.</w:t>
      </w:r>
    </w:p>
    <w:p w:rsidR="00354B11" w:rsidRDefault="00354B11" w:rsidP="00A17EAC">
      <w:pPr>
        <w:pStyle w:val="StandardJKU"/>
        <w:spacing w:line="360" w:lineRule="auto"/>
        <w:rPr>
          <w:szCs w:val="24"/>
        </w:rPr>
      </w:pPr>
      <w:r w:rsidRPr="00A17EAC">
        <w:rPr>
          <w:szCs w:val="24"/>
        </w:rPr>
        <w:t xml:space="preserve">Die zuständige Ansprechperson des ersten Probeunternehmens wurde per CAPI, also Computer </w:t>
      </w:r>
      <w:proofErr w:type="spellStart"/>
      <w:r w:rsidRPr="00A17EAC">
        <w:rPr>
          <w:szCs w:val="24"/>
        </w:rPr>
        <w:t>Assisted</w:t>
      </w:r>
      <w:proofErr w:type="spellEnd"/>
      <w:r w:rsidRPr="00A17EAC">
        <w:rPr>
          <w:szCs w:val="24"/>
        </w:rPr>
        <w:t xml:space="preserve"> Personal Interview, befragt.</w:t>
      </w:r>
    </w:p>
    <w:p w:rsidR="006073CB" w:rsidRPr="00A17EAC" w:rsidRDefault="006073CB" w:rsidP="00A17EAC">
      <w:pPr>
        <w:pStyle w:val="StandardJKU"/>
        <w:spacing w:line="360" w:lineRule="auto"/>
        <w:rPr>
          <w:szCs w:val="24"/>
        </w:rPr>
      </w:pPr>
    </w:p>
    <w:p w:rsidR="006C663F" w:rsidRDefault="006C663F" w:rsidP="006C663F">
      <w:pPr>
        <w:pStyle w:val="berschrift3"/>
      </w:pPr>
      <w:bookmarkStart w:id="78" w:name="_Toc863036"/>
      <w:r>
        <w:t>C</w:t>
      </w:r>
      <w:r w:rsidR="00A17EAC">
        <w:t xml:space="preserve">omputer </w:t>
      </w:r>
      <w:proofErr w:type="spellStart"/>
      <w:r w:rsidR="00A17EAC">
        <w:t>Assisted</w:t>
      </w:r>
      <w:proofErr w:type="spellEnd"/>
      <w:r w:rsidR="00A17EAC">
        <w:t xml:space="preserve"> Personal Interview</w:t>
      </w:r>
      <w:bookmarkEnd w:id="78"/>
    </w:p>
    <w:p w:rsidR="00026644" w:rsidRPr="00026644" w:rsidRDefault="00026644" w:rsidP="00026644">
      <w:pPr>
        <w:pStyle w:val="StandardJKU"/>
      </w:pPr>
    </w:p>
    <w:p w:rsidR="00B57604" w:rsidRDefault="00B57604" w:rsidP="00A17EAC">
      <w:pPr>
        <w:pStyle w:val="StandardJKU"/>
      </w:pPr>
      <w:r>
        <w:t xml:space="preserve">Bei dieser Erhebungsart erfasst der Interviewer die Antworten der befragten Person direkt über ein mobiles Endgerät, wie Laptop, Tablet oder Smartphone. Dabei liegt der Vorteil darin, dass direkt im Anschluss an die Befragung die Echtdaten in digitaler Form ausgewertet vorliegen. Die zu befragende Person hat keine Einsicht in das Erhebungsinstrument und somit wird aufmerksames Zuhören beider Personen </w:t>
      </w:r>
      <w:proofErr w:type="gramStart"/>
      <w:r>
        <w:t>verlangt.</w:t>
      </w:r>
      <w:r w:rsidR="00C157AD">
        <w:t>[</w:t>
      </w:r>
      <w:proofErr w:type="gramEnd"/>
      <w:r w:rsidR="00C157AD">
        <w:t>10]</w:t>
      </w:r>
    </w:p>
    <w:p w:rsidR="00A17EAC" w:rsidRPr="00A17EAC" w:rsidRDefault="00A17EAC" w:rsidP="00A17EAC">
      <w:pPr>
        <w:pStyle w:val="StandardJKU"/>
        <w:spacing w:line="360" w:lineRule="auto"/>
        <w:rPr>
          <w:szCs w:val="24"/>
        </w:rPr>
      </w:pPr>
      <w:r w:rsidRPr="00A17EAC">
        <w:rPr>
          <w:szCs w:val="24"/>
        </w:rPr>
        <w:lastRenderedPageBreak/>
        <w:t xml:space="preserve">Grund für die Entscheidung diese Erhebungsart gegenüber dem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vorzulegen, liegt darin begründet, dass noch offene spezifische Aspekte im Fragebogen vorhanden waren, und diese im Interview geklärt wurden.</w:t>
      </w:r>
    </w:p>
    <w:p w:rsidR="00A17EAC" w:rsidRDefault="00A17EAC" w:rsidP="00A17EAC">
      <w:pPr>
        <w:pStyle w:val="StandardJKU"/>
        <w:spacing w:line="360" w:lineRule="auto"/>
        <w:rPr>
          <w:szCs w:val="24"/>
        </w:rPr>
      </w:pPr>
      <w:r w:rsidRPr="00A17EAC">
        <w:rPr>
          <w:szCs w:val="24"/>
        </w:rPr>
        <w:t>Somit konnte man mittels Aktionsforschung relevante Erkenntnisse aus der Praxis erhalten und den Fragebogen finalisieren. Da das weitere Ziel dieses Projektes darin liegt, dieses Erhebungsinstrument in österreichischen größten Unternehmen per CATI durchzuführen, konnte man nun aufgrund der ersten Durchführung mittels CAPI, nun beim zweiten Probeunternehmen den Fragebogen realitätsnah durchführen.</w:t>
      </w:r>
    </w:p>
    <w:p w:rsidR="006415A6" w:rsidRDefault="006415A6" w:rsidP="00A17EAC">
      <w:pPr>
        <w:pStyle w:val="StandardJKU"/>
        <w:spacing w:line="360" w:lineRule="auto"/>
        <w:rPr>
          <w:szCs w:val="24"/>
        </w:rPr>
      </w:pPr>
      <w:r w:rsidRPr="006415A6">
        <w:rPr>
          <w:szCs w:val="24"/>
        </w:rPr>
        <w:t>Die Entscheidung das Face-</w:t>
      </w:r>
      <w:proofErr w:type="spellStart"/>
      <w:r w:rsidRPr="006415A6">
        <w:rPr>
          <w:szCs w:val="24"/>
        </w:rPr>
        <w:t>to</w:t>
      </w:r>
      <w:proofErr w:type="spellEnd"/>
      <w:r w:rsidRPr="006415A6">
        <w:rPr>
          <w:szCs w:val="24"/>
        </w:rPr>
        <w:t>-Face Interview mit dem e</w:t>
      </w:r>
      <w:r>
        <w:rPr>
          <w:szCs w:val="24"/>
        </w:rPr>
        <w:t>rsten Probeunternehmen</w:t>
      </w:r>
      <w:r w:rsidRPr="006415A6">
        <w:rPr>
          <w:szCs w:val="24"/>
        </w:rPr>
        <w:t xml:space="preserve"> mittels Paper and </w:t>
      </w:r>
      <w:proofErr w:type="spellStart"/>
      <w:r w:rsidRPr="006415A6">
        <w:rPr>
          <w:szCs w:val="24"/>
        </w:rPr>
        <w:t>Pencil</w:t>
      </w:r>
      <w:proofErr w:type="spellEnd"/>
      <w:r w:rsidRPr="006415A6">
        <w:rPr>
          <w:szCs w:val="24"/>
        </w:rPr>
        <w:t xml:space="preserve"> oder als Computer </w:t>
      </w:r>
      <w:proofErr w:type="spellStart"/>
      <w:r w:rsidRPr="006415A6">
        <w:rPr>
          <w:szCs w:val="24"/>
        </w:rPr>
        <w:t>Assisted</w:t>
      </w:r>
      <w:proofErr w:type="spellEnd"/>
      <w:r w:rsidRPr="006415A6">
        <w:rPr>
          <w:szCs w:val="24"/>
        </w:rPr>
        <w:t xml:space="preserve"> Personal Interview</w:t>
      </w:r>
      <w:r>
        <w:rPr>
          <w:szCs w:val="24"/>
        </w:rPr>
        <w:t xml:space="preserve"> zu führen wurde sehr detailliert betrachtet. Grundlegend sollte der Verlust von persönlichen Reaktionen der befragten Person vermieden werden, und es stellte sich die Diskussion ob man die Erhebung der Echtdaten zunächst per Papier und Stift führt und im Nachhinein die Daten in Microsoft Forms überführt, um einen aufmerksamen Wissensaustausch beim Interview zu ermöglichen.</w:t>
      </w:r>
    </w:p>
    <w:p w:rsidR="006415A6" w:rsidRDefault="006415A6" w:rsidP="00A17EAC">
      <w:pPr>
        <w:pStyle w:val="StandardJKU"/>
        <w:spacing w:line="360" w:lineRule="auto"/>
        <w:rPr>
          <w:szCs w:val="24"/>
        </w:rPr>
      </w:pPr>
      <w:r>
        <w:rPr>
          <w:szCs w:val="24"/>
        </w:rPr>
        <w:t xml:space="preserve">Basierend auf unserer Literaturrecherche fiel die Entscheidung auf </w:t>
      </w:r>
      <w:r w:rsidR="00B57604">
        <w:rPr>
          <w:szCs w:val="24"/>
        </w:rPr>
        <w:t xml:space="preserve">die Erhebungsart CAPI, jedoch mit der parallelen Aufnahme des Gesprächs um mögliche relevante Informationen nicht zu verlieren. Auch der Vorteil der automatisierten </w:t>
      </w:r>
      <w:proofErr w:type="gramStart"/>
      <w:r w:rsidR="00B57604">
        <w:rPr>
          <w:szCs w:val="24"/>
        </w:rPr>
        <w:t>Auswertung[</w:t>
      </w:r>
      <w:proofErr w:type="gramEnd"/>
      <w:r w:rsidR="00B57604">
        <w:rPr>
          <w:szCs w:val="24"/>
        </w:rPr>
        <w:t>9] des Fragebogens war bei der Wahl der Erhebungsart von wichtiger Bedeutung.</w:t>
      </w:r>
    </w:p>
    <w:p w:rsidR="00A864DA" w:rsidRDefault="00A864DA" w:rsidP="00A17EAC">
      <w:pPr>
        <w:pStyle w:val="StandardJKU"/>
        <w:spacing w:line="360" w:lineRule="auto"/>
        <w:rPr>
          <w:szCs w:val="24"/>
        </w:rPr>
      </w:pPr>
      <w:r>
        <w:rPr>
          <w:szCs w:val="24"/>
        </w:rPr>
        <w:t xml:space="preserve">Die Dauer der persönlichen Erhebung der Echtdaten dauerte 55 Minuten und wurde auch </w:t>
      </w:r>
      <w:proofErr w:type="gramStart"/>
      <w:r>
        <w:rPr>
          <w:szCs w:val="24"/>
        </w:rPr>
        <w:t>mittels Smartphone</w:t>
      </w:r>
      <w:proofErr w:type="gramEnd"/>
      <w:r>
        <w:rPr>
          <w:szCs w:val="24"/>
        </w:rPr>
        <w:t xml:space="preserve"> aufgezeichnet.</w:t>
      </w:r>
    </w:p>
    <w:p w:rsidR="000B31D7" w:rsidRPr="006415A6" w:rsidRDefault="000B31D7" w:rsidP="00A17EAC">
      <w:pPr>
        <w:pStyle w:val="StandardJKU"/>
        <w:spacing w:line="360" w:lineRule="auto"/>
        <w:rPr>
          <w:szCs w:val="24"/>
        </w:rPr>
      </w:pPr>
      <w:r>
        <w:rPr>
          <w:szCs w:val="24"/>
        </w:rPr>
        <w:t xml:space="preserve">Die Erkenntnisse aus dem Computer </w:t>
      </w:r>
      <w:proofErr w:type="spellStart"/>
      <w:r>
        <w:rPr>
          <w:szCs w:val="24"/>
        </w:rPr>
        <w:t>Assisted</w:t>
      </w:r>
      <w:proofErr w:type="spellEnd"/>
      <w:r>
        <w:rPr>
          <w:szCs w:val="24"/>
        </w:rPr>
        <w:t xml:space="preserve"> Personal Interview wurden in den Fragebogen eingebaut und somit konnte folgend das Computer </w:t>
      </w:r>
      <w:proofErr w:type="spellStart"/>
      <w:r>
        <w:rPr>
          <w:szCs w:val="24"/>
        </w:rPr>
        <w:t>Assisted</w:t>
      </w:r>
      <w:proofErr w:type="spellEnd"/>
      <w:r>
        <w:rPr>
          <w:szCs w:val="24"/>
        </w:rPr>
        <w:t xml:space="preserve"> </w:t>
      </w:r>
      <w:proofErr w:type="spellStart"/>
      <w:r>
        <w:rPr>
          <w:szCs w:val="24"/>
        </w:rPr>
        <w:t>Telephone</w:t>
      </w:r>
      <w:proofErr w:type="spellEnd"/>
      <w:r>
        <w:rPr>
          <w:szCs w:val="24"/>
        </w:rPr>
        <w:t xml:space="preserve"> Interview durchgeführt werden.</w:t>
      </w:r>
    </w:p>
    <w:p w:rsidR="00A17EAC" w:rsidRPr="006415A6" w:rsidRDefault="00A17EAC" w:rsidP="00A17EAC">
      <w:pPr>
        <w:pStyle w:val="StandardJKU"/>
      </w:pPr>
    </w:p>
    <w:p w:rsidR="006C663F" w:rsidRDefault="006C663F" w:rsidP="006C663F">
      <w:pPr>
        <w:pStyle w:val="berschrift3"/>
      </w:pPr>
      <w:bookmarkStart w:id="79" w:name="_Toc863037"/>
      <w:r>
        <w:t>C</w:t>
      </w:r>
      <w:r w:rsidR="00A17EAC">
        <w:t xml:space="preserve">omputer </w:t>
      </w:r>
      <w:proofErr w:type="spellStart"/>
      <w:r w:rsidR="00A17EAC">
        <w:t>Assisted</w:t>
      </w:r>
      <w:proofErr w:type="spellEnd"/>
      <w:r w:rsidR="00A17EAC">
        <w:t xml:space="preserve"> </w:t>
      </w:r>
      <w:proofErr w:type="spellStart"/>
      <w:r w:rsidR="00A17EAC">
        <w:t>Telephone</w:t>
      </w:r>
      <w:proofErr w:type="spellEnd"/>
      <w:r w:rsidR="00A17EAC">
        <w:t xml:space="preserve"> Interview</w:t>
      </w:r>
      <w:bookmarkEnd w:id="79"/>
    </w:p>
    <w:p w:rsidR="006073CB" w:rsidRPr="006073CB" w:rsidRDefault="006073CB" w:rsidP="006073CB">
      <w:pPr>
        <w:pStyle w:val="StandardJKU"/>
      </w:pPr>
    </w:p>
    <w:p w:rsidR="006415A6" w:rsidRPr="000B31D7" w:rsidRDefault="008625C6" w:rsidP="000B31D7">
      <w:pPr>
        <w:pStyle w:val="StandardJKU"/>
        <w:spacing w:line="360" w:lineRule="auto"/>
        <w:rPr>
          <w:szCs w:val="24"/>
        </w:rPr>
      </w:pPr>
      <w:r w:rsidRPr="000B31D7">
        <w:rPr>
          <w:szCs w:val="24"/>
        </w:rPr>
        <w:t xml:space="preserve">Unter der Begrifflichkeit CATI, also Computer </w:t>
      </w:r>
      <w:proofErr w:type="spellStart"/>
      <w:r w:rsidRPr="000B31D7">
        <w:rPr>
          <w:szCs w:val="24"/>
        </w:rPr>
        <w:t>Assisted</w:t>
      </w:r>
      <w:proofErr w:type="spellEnd"/>
      <w:r w:rsidRPr="000B31D7">
        <w:rPr>
          <w:szCs w:val="24"/>
        </w:rPr>
        <w:t xml:space="preserve"> </w:t>
      </w:r>
      <w:proofErr w:type="spellStart"/>
      <w:r w:rsidRPr="000B31D7">
        <w:rPr>
          <w:szCs w:val="24"/>
        </w:rPr>
        <w:t>Telephone</w:t>
      </w:r>
      <w:proofErr w:type="spellEnd"/>
      <w:r w:rsidRPr="000B31D7">
        <w:rPr>
          <w:szCs w:val="24"/>
        </w:rPr>
        <w:t xml:space="preserve"> Interview, wird eine Erhebung von Daten mittels einer kombinierten Unterstützung </w:t>
      </w:r>
      <w:r w:rsidR="00584612" w:rsidRPr="000B31D7">
        <w:rPr>
          <w:szCs w:val="24"/>
        </w:rPr>
        <w:t xml:space="preserve">von Computer und Telefon </w:t>
      </w:r>
      <w:proofErr w:type="gramStart"/>
      <w:r w:rsidR="00584612" w:rsidRPr="000B31D7">
        <w:rPr>
          <w:szCs w:val="24"/>
        </w:rPr>
        <w:t>durchgeführt.[</w:t>
      </w:r>
      <w:proofErr w:type="gramEnd"/>
      <w:r w:rsidR="00584612" w:rsidRPr="000B31D7">
        <w:rPr>
          <w:szCs w:val="24"/>
        </w:rPr>
        <w:t>11]</w:t>
      </w:r>
    </w:p>
    <w:p w:rsidR="00584612" w:rsidRPr="000B31D7" w:rsidRDefault="00584612" w:rsidP="000B31D7">
      <w:pPr>
        <w:pStyle w:val="StandardJKU"/>
        <w:spacing w:line="360" w:lineRule="auto"/>
        <w:rPr>
          <w:szCs w:val="24"/>
        </w:rPr>
      </w:pPr>
      <w:r w:rsidRPr="000B31D7">
        <w:rPr>
          <w:szCs w:val="24"/>
        </w:rPr>
        <w:t>Im Gegensatz zur computerunterstützten Umfrage ohne Einsatz von einem Telefonat, ermöglich die Erhebungsart CATI die Realisierung komplexerer Fragebogenabläufe.</w:t>
      </w:r>
    </w:p>
    <w:p w:rsidR="00584612" w:rsidRPr="000B31D7" w:rsidRDefault="00584612" w:rsidP="000B31D7">
      <w:pPr>
        <w:pStyle w:val="StandardJKU"/>
        <w:spacing w:line="360" w:lineRule="auto"/>
        <w:rPr>
          <w:szCs w:val="24"/>
        </w:rPr>
      </w:pPr>
      <w:r w:rsidRPr="000B31D7">
        <w:rPr>
          <w:szCs w:val="24"/>
        </w:rPr>
        <w:t>Im Vergleich zu der vorherigen Erhebungsart CAPI, ist es bei telefonunterstützten Interviews nur sehr schwer möglich die persönliche</w:t>
      </w:r>
      <w:r w:rsidR="000B31D7" w:rsidRPr="000B31D7">
        <w:rPr>
          <w:szCs w:val="24"/>
        </w:rPr>
        <w:t>n</w:t>
      </w:r>
      <w:r w:rsidRPr="000B31D7">
        <w:rPr>
          <w:szCs w:val="24"/>
        </w:rPr>
        <w:t xml:space="preserve"> Eindrücke</w:t>
      </w:r>
      <w:r w:rsidR="000B31D7" w:rsidRPr="000B31D7">
        <w:rPr>
          <w:szCs w:val="24"/>
        </w:rPr>
        <w:t>, Mimik und Gestik der zu befragenden Person zu erkennen.</w:t>
      </w:r>
    </w:p>
    <w:p w:rsidR="000B31D7" w:rsidRDefault="000B31D7" w:rsidP="000B31D7">
      <w:pPr>
        <w:pStyle w:val="StandardJKU"/>
        <w:spacing w:line="360" w:lineRule="auto"/>
        <w:rPr>
          <w:szCs w:val="24"/>
        </w:rPr>
      </w:pPr>
      <w:r w:rsidRPr="000B31D7">
        <w:rPr>
          <w:szCs w:val="24"/>
        </w:rPr>
        <w:t xml:space="preserve">Beim zweiten Probeunternehmen wurde die Befragung mithilfe eines Telefonats und dem Einsatz von Microsoft Forms durchgeführt. Vor allem in Hinblick auf die weiteren Ziele des </w:t>
      </w:r>
      <w:r w:rsidRPr="000B31D7">
        <w:rPr>
          <w:szCs w:val="24"/>
        </w:rPr>
        <w:lastRenderedPageBreak/>
        <w:t>Erhebungsinstrumentes, also das Durchführen des Fragebogens bei den Top Unternehmen Österreichs mittels der Erhebungsart CATI, war das Durchführen dieses Interview sehr aufschlussreich. Dabei wurden vor allem die Dauer und Verständlichkeit des bearbeiteten Erhebungsinstruments geprüft. Um mögliche spezifische Missverständnisse im Telefonat vorzubeugen, wurden die Begriffsdefinitionen bei Bedarf erklärt und erläutert. Diese sind im Untertitel der jeweiligen Frage enthalten und somit für die befragenden Person direkt ablesbar.</w:t>
      </w:r>
    </w:p>
    <w:p w:rsidR="000B31D7" w:rsidRDefault="00A864DA" w:rsidP="000B31D7">
      <w:pPr>
        <w:pStyle w:val="StandardJKU"/>
        <w:spacing w:line="360" w:lineRule="auto"/>
        <w:rPr>
          <w:szCs w:val="24"/>
        </w:rPr>
      </w:pPr>
      <w:r>
        <w:rPr>
          <w:szCs w:val="24"/>
        </w:rPr>
        <w:t>Die Dauer der Durchführung des Fragebogens beschränkte sich nun</w:t>
      </w:r>
      <w:r w:rsidR="006073CB">
        <w:rPr>
          <w:szCs w:val="24"/>
        </w:rPr>
        <w:t xml:space="preserve"> im Vergleich zu der vorherigen Erhebung von Echtdaten</w:t>
      </w:r>
      <w:r>
        <w:rPr>
          <w:szCs w:val="24"/>
        </w:rPr>
        <w:t xml:space="preserve"> auf 25min</w:t>
      </w:r>
      <w:r w:rsidR="006073CB">
        <w:rPr>
          <w:szCs w:val="24"/>
        </w:rPr>
        <w:t>.</w:t>
      </w:r>
    </w:p>
    <w:p w:rsidR="000B31D7" w:rsidRDefault="00B96B68" w:rsidP="000B31D7">
      <w:pPr>
        <w:pStyle w:val="StandardJKU"/>
        <w:spacing w:line="360" w:lineRule="auto"/>
        <w:rPr>
          <w:szCs w:val="24"/>
        </w:rPr>
      </w:pPr>
      <w:r>
        <w:rPr>
          <w:szCs w:val="24"/>
        </w:rPr>
        <w:t>Durch das konkrete Definieren von spezifischen Aspekten und der verständlichen Formulierung der Fragen, konnte man somit bei der zweiten Erhebung von Echtdaten hinsichtlich des zeitlichen Aspektes einsparen. Vor allem entfielen dabei Rückfragen zu befragten spezifischen Parameter</w:t>
      </w:r>
      <w:r w:rsidR="009E04FE">
        <w:rPr>
          <w:szCs w:val="24"/>
        </w:rPr>
        <w:t>n</w:t>
      </w:r>
      <w:r>
        <w:rPr>
          <w:szCs w:val="24"/>
        </w:rPr>
        <w:t xml:space="preserve"> einer Softwareanwendung seitens der antwortenden Person, die beim ersten Durchführen des Erhebungsinstrumentes auftraten.</w:t>
      </w:r>
    </w:p>
    <w:p w:rsidR="00446A87" w:rsidRPr="000B31D7" w:rsidRDefault="00446A87" w:rsidP="000B31D7">
      <w:pPr>
        <w:pStyle w:val="StandardJKU"/>
        <w:spacing w:line="360" w:lineRule="auto"/>
        <w:rPr>
          <w:szCs w:val="24"/>
        </w:rPr>
      </w:pPr>
    </w:p>
    <w:p w:rsidR="00767FED" w:rsidRDefault="00767FED" w:rsidP="00767FED">
      <w:pPr>
        <w:pStyle w:val="berschrift2"/>
      </w:pPr>
      <w:bookmarkStart w:id="80" w:name="_Toc863038"/>
      <w:r w:rsidRPr="00DF709A">
        <w:t>Analyse der Antworten &amp; des Erhebungsinstruments</w:t>
      </w:r>
      <w:bookmarkEnd w:id="80"/>
    </w:p>
    <w:p w:rsidR="00446A87" w:rsidRPr="00446A87" w:rsidRDefault="00446A87" w:rsidP="00446A87">
      <w:pPr>
        <w:pStyle w:val="StandardJKU"/>
      </w:pPr>
    </w:p>
    <w:p w:rsidR="006073CB" w:rsidRDefault="006073CB" w:rsidP="006073CB">
      <w:pPr>
        <w:pStyle w:val="StandardJKU"/>
        <w:spacing w:line="360" w:lineRule="auto"/>
        <w:rPr>
          <w:szCs w:val="24"/>
        </w:rPr>
      </w:pPr>
      <w:r>
        <w:rPr>
          <w:szCs w:val="24"/>
        </w:rPr>
        <w:t xml:space="preserve">Die erhobenen Echtdaten wurden automatisiert ausgewertet und auch in weiterer Folge aufgrund von </w:t>
      </w:r>
      <w:r w:rsidR="00446A87">
        <w:rPr>
          <w:szCs w:val="24"/>
        </w:rPr>
        <w:t>Aspekten hinsichtlich Datenschutzes</w:t>
      </w:r>
      <w:r>
        <w:rPr>
          <w:szCs w:val="24"/>
        </w:rPr>
        <w:t xml:space="preserve"> an eines der zwei Probeunternehmen </w:t>
      </w:r>
      <w:r w:rsidR="005B7B87">
        <w:rPr>
          <w:szCs w:val="24"/>
        </w:rPr>
        <w:t>zum Reviewen rück</w:t>
      </w:r>
      <w:r>
        <w:rPr>
          <w:szCs w:val="24"/>
        </w:rPr>
        <w:t>gesendet.</w:t>
      </w:r>
    </w:p>
    <w:p w:rsidR="006073CB" w:rsidRDefault="006073CB" w:rsidP="006073CB">
      <w:pPr>
        <w:pStyle w:val="StandardJKU"/>
        <w:spacing w:line="360" w:lineRule="auto"/>
        <w:rPr>
          <w:szCs w:val="24"/>
        </w:rPr>
      </w:pPr>
      <w:r>
        <w:rPr>
          <w:szCs w:val="24"/>
        </w:rPr>
        <w:t xml:space="preserve">Das durch die Befragungen ermittelte Feedback wurde mit dem Erhebungsinstrument abgeglichen und somit leitete sich das finale Erhebungsinstrument ab, welches per Web-Link jederzeit abrufbar </w:t>
      </w:r>
      <w:proofErr w:type="gramStart"/>
      <w:r>
        <w:rPr>
          <w:szCs w:val="24"/>
        </w:rPr>
        <w:t>ist.</w:t>
      </w:r>
      <w:r w:rsidR="005B7B87">
        <w:rPr>
          <w:szCs w:val="24"/>
        </w:rPr>
        <w:t>[</w:t>
      </w:r>
      <w:proofErr w:type="gramEnd"/>
      <w:r w:rsidR="005B7B87">
        <w:rPr>
          <w:szCs w:val="24"/>
        </w:rPr>
        <w:t>12]</w:t>
      </w:r>
    </w:p>
    <w:p w:rsidR="006073CB" w:rsidRDefault="006073CB" w:rsidP="006073CB">
      <w:pPr>
        <w:pStyle w:val="StandardJKU"/>
        <w:spacing w:line="360" w:lineRule="auto"/>
        <w:rPr>
          <w:szCs w:val="24"/>
        </w:rPr>
      </w:pPr>
      <w:r>
        <w:rPr>
          <w:szCs w:val="24"/>
        </w:rPr>
        <w:t>Aufgrund geschäftsrelevanter Daten, die erhoben wurden, wurde auf Bitte der Probeunternehmen vereinbart die konkreten Echtdaten in Kombination mit dem Unternehmen weder preiszugeben noch auf jegliche</w:t>
      </w:r>
      <w:r w:rsidR="005B7B87">
        <w:rPr>
          <w:szCs w:val="24"/>
        </w:rPr>
        <w:t>m</w:t>
      </w:r>
      <w:r>
        <w:rPr>
          <w:szCs w:val="24"/>
        </w:rPr>
        <w:t xml:space="preserve"> Poster </w:t>
      </w:r>
      <w:r w:rsidR="00446A87">
        <w:rPr>
          <w:szCs w:val="24"/>
        </w:rPr>
        <w:t>oder</w:t>
      </w:r>
      <w:r>
        <w:rPr>
          <w:szCs w:val="24"/>
        </w:rPr>
        <w:t xml:space="preserve"> Management Paper zu vermerken.</w:t>
      </w:r>
    </w:p>
    <w:p w:rsidR="005B7B87" w:rsidRDefault="005B7B87" w:rsidP="006073CB">
      <w:pPr>
        <w:pStyle w:val="StandardJKU"/>
        <w:spacing w:line="360" w:lineRule="auto"/>
        <w:rPr>
          <w:szCs w:val="24"/>
        </w:rPr>
      </w:pPr>
      <w:r>
        <w:rPr>
          <w:szCs w:val="24"/>
        </w:rPr>
        <w:t>Somit wurde das Erhebungsinstrument vor allem auf Verständlichkeit, korrekte Formulierung</w:t>
      </w:r>
      <w:r w:rsidR="00B96B68">
        <w:rPr>
          <w:szCs w:val="24"/>
        </w:rPr>
        <w:t>en</w:t>
      </w:r>
      <w:r>
        <w:rPr>
          <w:szCs w:val="24"/>
        </w:rPr>
        <w:t xml:space="preserve"> und Akzeptanz qualitätsgesichert.</w:t>
      </w:r>
    </w:p>
    <w:p w:rsidR="00446A87" w:rsidRPr="006073CB" w:rsidRDefault="00446A87" w:rsidP="006073CB">
      <w:pPr>
        <w:pStyle w:val="StandardJKU"/>
        <w:spacing w:line="360" w:lineRule="auto"/>
        <w:rPr>
          <w:szCs w:val="24"/>
        </w:rPr>
      </w:pPr>
    </w:p>
    <w:p w:rsidR="005F38D8" w:rsidRDefault="00556EED" w:rsidP="005F38D8">
      <w:pPr>
        <w:pStyle w:val="berschrift2"/>
      </w:pPr>
      <w:bookmarkStart w:id="81" w:name="_Hlk528150114"/>
      <w:bookmarkStart w:id="82" w:name="_Toc863039"/>
      <w:r>
        <w:t>Erstellung</w:t>
      </w:r>
      <w:r w:rsidR="005F38D8" w:rsidRPr="00DF709A">
        <w:t xml:space="preserve"> einer allgemeingültigen Analyse- </w:t>
      </w:r>
      <w:r w:rsidR="001D7EB2">
        <w:t>&amp;</w:t>
      </w:r>
      <w:r w:rsidR="005F38D8" w:rsidRPr="00DF709A">
        <w:t xml:space="preserve"> Auswertungsstrategie</w:t>
      </w:r>
      <w:bookmarkEnd w:id="81"/>
      <w:bookmarkEnd w:id="82"/>
    </w:p>
    <w:p w:rsidR="00446A87" w:rsidRPr="00446A87" w:rsidRDefault="00446A87" w:rsidP="00446A87">
      <w:pPr>
        <w:pStyle w:val="StandardJKU"/>
      </w:pPr>
    </w:p>
    <w:p w:rsidR="00446A87" w:rsidRDefault="00446A87" w:rsidP="00446A87">
      <w:pPr>
        <w:pStyle w:val="StandardJKU"/>
        <w:spacing w:line="360" w:lineRule="auto"/>
        <w:rPr>
          <w:szCs w:val="24"/>
        </w:rPr>
      </w:pPr>
      <w:r>
        <w:rPr>
          <w:szCs w:val="24"/>
        </w:rPr>
        <w:t>Basierend auf den Möglichkeiten und Funktionalitäten der Softwareanwendung Microsoft Forms, wurde ein potentieller Ansatz zur Auswertung ermittelt.</w:t>
      </w:r>
    </w:p>
    <w:p w:rsidR="00446A87" w:rsidRDefault="00446A87" w:rsidP="00446A87">
      <w:pPr>
        <w:pStyle w:val="StandardJKU"/>
        <w:spacing w:line="360" w:lineRule="auto"/>
        <w:rPr>
          <w:szCs w:val="24"/>
        </w:rPr>
      </w:pPr>
      <w:r>
        <w:rPr>
          <w:szCs w:val="24"/>
        </w:rPr>
        <w:lastRenderedPageBreak/>
        <w:t xml:space="preserve">Neben der visuellen </w:t>
      </w:r>
      <w:r w:rsidR="00990480">
        <w:rPr>
          <w:szCs w:val="24"/>
        </w:rPr>
        <w:t xml:space="preserve">Auswertung und </w:t>
      </w:r>
      <w:r>
        <w:rPr>
          <w:szCs w:val="24"/>
        </w:rPr>
        <w:t>Wiedergabe der abgesendeten Antworten in Microsoft Forms, besteht weiteres die Möglichkeit</w:t>
      </w:r>
      <w:r w:rsidR="00990480">
        <w:rPr>
          <w:szCs w:val="24"/>
        </w:rPr>
        <w:t xml:space="preserve"> die erhobenen Datensätze als Excel-Datei zu exportieren und somit nach gewissen Kriterien zu filtern.</w:t>
      </w:r>
    </w:p>
    <w:p w:rsidR="00990480" w:rsidRDefault="00990480" w:rsidP="00446A87">
      <w:pPr>
        <w:pStyle w:val="StandardJKU"/>
        <w:spacing w:line="360" w:lineRule="auto"/>
        <w:rPr>
          <w:szCs w:val="24"/>
        </w:rPr>
      </w:pPr>
      <w:r>
        <w:rPr>
          <w:szCs w:val="24"/>
        </w:rPr>
        <w:t xml:space="preserve">Nach Abstimmung mit dem Kooperationspartner </w:t>
      </w:r>
      <w:proofErr w:type="spellStart"/>
      <w:r>
        <w:rPr>
          <w:szCs w:val="24"/>
        </w:rPr>
        <w:t>ReqPOOL</w:t>
      </w:r>
      <w:proofErr w:type="spellEnd"/>
      <w:r>
        <w:rPr>
          <w:szCs w:val="24"/>
        </w:rPr>
        <w:t xml:space="preserve"> ergab sich vor allem das Interesse einer Auswertung nach Branchen beziehungsweise Bereich in denen die befragten Unternehmen tätig sind.</w:t>
      </w:r>
    </w:p>
    <w:p w:rsidR="002B13A1" w:rsidRDefault="00990480" w:rsidP="002B13A1">
      <w:pPr>
        <w:pStyle w:val="StandardJKU"/>
        <w:spacing w:line="360" w:lineRule="auto"/>
        <w:rPr>
          <w:szCs w:val="24"/>
        </w:rPr>
      </w:pPr>
      <w:r>
        <w:rPr>
          <w:szCs w:val="24"/>
        </w:rPr>
        <w:t xml:space="preserve">Da das Unternehmen </w:t>
      </w:r>
      <w:proofErr w:type="spellStart"/>
      <w:r>
        <w:rPr>
          <w:szCs w:val="24"/>
        </w:rPr>
        <w:t>ReqPOOL</w:t>
      </w:r>
      <w:proofErr w:type="spellEnd"/>
      <w:r>
        <w:rPr>
          <w:szCs w:val="24"/>
        </w:rPr>
        <w:t xml:space="preserve"> in den folgenden vier Branchen</w:t>
      </w:r>
      <w:r w:rsidR="002B13A1">
        <w:rPr>
          <w:szCs w:val="24"/>
        </w:rPr>
        <w:t>:</w:t>
      </w:r>
    </w:p>
    <w:p w:rsidR="002B13A1" w:rsidRPr="001175A9" w:rsidRDefault="00990480" w:rsidP="001175A9">
      <w:pPr>
        <w:pStyle w:val="StandardJKU"/>
        <w:numPr>
          <w:ilvl w:val="0"/>
          <w:numId w:val="8"/>
        </w:numPr>
        <w:spacing w:line="360" w:lineRule="auto"/>
      </w:pPr>
      <w:r w:rsidRPr="001175A9">
        <w:t>Öffentliche Verwaltung, Verteidigung</w:t>
      </w:r>
    </w:p>
    <w:p w:rsidR="002B13A1" w:rsidRPr="001175A9" w:rsidRDefault="00990480" w:rsidP="001175A9">
      <w:pPr>
        <w:pStyle w:val="StandardJKU"/>
        <w:numPr>
          <w:ilvl w:val="0"/>
          <w:numId w:val="8"/>
        </w:numPr>
        <w:spacing w:line="360" w:lineRule="auto"/>
      </w:pPr>
      <w:r w:rsidRPr="001175A9">
        <w:t>Energieversorgun</w:t>
      </w:r>
      <w:r w:rsidR="002B13A1" w:rsidRPr="001175A9">
        <w:t>g</w:t>
      </w:r>
    </w:p>
    <w:p w:rsidR="002B13A1" w:rsidRPr="001175A9" w:rsidRDefault="00990480" w:rsidP="001175A9">
      <w:pPr>
        <w:pStyle w:val="StandardJKU"/>
        <w:numPr>
          <w:ilvl w:val="0"/>
          <w:numId w:val="8"/>
        </w:numPr>
        <w:spacing w:line="360" w:lineRule="auto"/>
      </w:pPr>
      <w:r w:rsidRPr="001175A9">
        <w:t>Erbringung von Finanz- und Versicherungsdienstleistungen</w:t>
      </w:r>
    </w:p>
    <w:p w:rsidR="002B13A1" w:rsidRPr="001175A9" w:rsidRDefault="00990480" w:rsidP="001175A9">
      <w:pPr>
        <w:pStyle w:val="StandardJKU"/>
        <w:numPr>
          <w:ilvl w:val="0"/>
          <w:numId w:val="8"/>
        </w:numPr>
        <w:spacing w:line="360" w:lineRule="auto"/>
      </w:pPr>
      <w:r w:rsidRPr="001175A9">
        <w:t xml:space="preserve">Verarbeitende Industrie / Herstellung von </w:t>
      </w:r>
      <w:r w:rsidR="002B13A1" w:rsidRPr="001175A9">
        <w:t>Waren</w:t>
      </w:r>
    </w:p>
    <w:p w:rsidR="00990480" w:rsidRDefault="00990480" w:rsidP="002B13A1">
      <w:pPr>
        <w:pStyle w:val="StandardJKU"/>
        <w:spacing w:line="360" w:lineRule="auto"/>
        <w:rPr>
          <w:szCs w:val="24"/>
        </w:rPr>
      </w:pPr>
      <w:r>
        <w:rPr>
          <w:szCs w:val="24"/>
        </w:rPr>
        <w:t xml:space="preserve">hinsichtlich Softwarebeschaffung und neutraler IT-Beratung </w:t>
      </w:r>
      <w:r w:rsidR="002B13A1">
        <w:rPr>
          <w:szCs w:val="24"/>
        </w:rPr>
        <w:t>spezialisiert ist und IT-Dienstleistung anbietet, ist vor allem das Filtern beim Auswerten der befragten Unternehmen hinsichtlich dieser Branchen von großem Interesse.</w:t>
      </w:r>
    </w:p>
    <w:p w:rsidR="002B13A1" w:rsidRDefault="002B13A1" w:rsidP="002B13A1">
      <w:pPr>
        <w:pStyle w:val="StandardJKU"/>
        <w:spacing w:line="360" w:lineRule="auto"/>
        <w:rPr>
          <w:szCs w:val="24"/>
        </w:rPr>
      </w:pPr>
      <w:r>
        <w:rPr>
          <w:szCs w:val="24"/>
        </w:rPr>
        <w:t xml:space="preserve">Weiteres sind auch Aspekte wie Kosten der Implementierung und Alter der eigenentwickelten Softwareanwendung relevant, da vor allem das Alter der implementierten Anwendung auf Probleme hinsichtlich Einbindens in sich entwickelnde Systemlandschaften und </w:t>
      </w:r>
      <w:proofErr w:type="spellStart"/>
      <w:r>
        <w:rPr>
          <w:szCs w:val="24"/>
        </w:rPr>
        <w:t>Schnittstellenkompabilität</w:t>
      </w:r>
      <w:proofErr w:type="spellEnd"/>
      <w:r>
        <w:rPr>
          <w:szCs w:val="24"/>
        </w:rPr>
        <w:t xml:space="preserve"> schließen lässt.</w:t>
      </w:r>
    </w:p>
    <w:p w:rsidR="002B13A1" w:rsidRPr="00446A87" w:rsidRDefault="009F26CC" w:rsidP="002B13A1">
      <w:pPr>
        <w:pStyle w:val="StandardJKU"/>
        <w:spacing w:line="360" w:lineRule="auto"/>
        <w:rPr>
          <w:szCs w:val="24"/>
        </w:rPr>
      </w:pPr>
      <w:r>
        <w:rPr>
          <w:szCs w:val="24"/>
        </w:rPr>
        <w:t xml:space="preserve">Auch direkt abzufragende Aspekte wie aktuelle Probleme, Kosten für Instandhaltung und vor allem ob ein Ablösegedanke besteht, sind von großer Relevanz. Somit ermöglicht Microsoft Forms </w:t>
      </w:r>
      <w:proofErr w:type="gramStart"/>
      <w:r>
        <w:rPr>
          <w:szCs w:val="24"/>
        </w:rPr>
        <w:t>mittels Exportieren</w:t>
      </w:r>
      <w:proofErr w:type="gramEnd"/>
      <w:r>
        <w:rPr>
          <w:szCs w:val="24"/>
        </w:rPr>
        <w:t xml:space="preserve"> der erhobenen Daten in eine Excel-Datei das Filtern nach den für das Unternehmen </w:t>
      </w:r>
      <w:proofErr w:type="spellStart"/>
      <w:r>
        <w:rPr>
          <w:szCs w:val="24"/>
        </w:rPr>
        <w:t>ReqPOOL</w:t>
      </w:r>
      <w:proofErr w:type="spellEnd"/>
      <w:r>
        <w:rPr>
          <w:szCs w:val="24"/>
        </w:rPr>
        <w:t xml:space="preserve"> relevanten Kriterien.</w:t>
      </w:r>
    </w:p>
    <w:p w:rsidR="0097409B" w:rsidRDefault="0097409B">
      <w:pPr>
        <w:spacing w:after="160" w:line="259" w:lineRule="auto"/>
        <w:rPr>
          <w:lang w:val="de-DE"/>
        </w:rPr>
      </w:pPr>
      <w:r>
        <w:br w:type="page"/>
      </w:r>
    </w:p>
    <w:p w:rsidR="00352030" w:rsidRDefault="00DE214A" w:rsidP="00352030">
      <w:pPr>
        <w:pStyle w:val="berschrift1"/>
      </w:pPr>
      <w:bookmarkStart w:id="83" w:name="_Toc509819598"/>
      <w:bookmarkStart w:id="84" w:name="_Toc863040"/>
      <w:r w:rsidRPr="00BA4BC7">
        <w:lastRenderedPageBreak/>
        <w:t>Ergebnisse</w:t>
      </w:r>
      <w:bookmarkEnd w:id="83"/>
      <w:bookmarkEnd w:id="84"/>
    </w:p>
    <w:p w:rsidR="0097409B" w:rsidRPr="0097409B" w:rsidRDefault="0097409B" w:rsidP="0097409B">
      <w:pPr>
        <w:pStyle w:val="StandardJKU"/>
      </w:pPr>
    </w:p>
    <w:p w:rsidR="0097409B" w:rsidRPr="0097409B" w:rsidRDefault="0097409B" w:rsidP="0097409B">
      <w:pPr>
        <w:pStyle w:val="StandardJKU"/>
        <w:spacing w:line="360" w:lineRule="auto"/>
        <w:rPr>
          <w:szCs w:val="24"/>
        </w:rPr>
      </w:pPr>
      <w:r w:rsidRPr="0097409B">
        <w:rPr>
          <w:szCs w:val="24"/>
        </w:rPr>
        <w:t xml:space="preserve">Als Ergebnisse dieser Forschungsarbeit sind einerseits ein evaluiertes Erhebungsinstrument zum Ermitteln der Beschaffenheit von eigenentwickelten Softwareanwendungen in österreichischen Unternehmen, als auch ein Ansatz zu einer Auswertungsstrategie </w:t>
      </w:r>
      <w:r w:rsidR="007A2AA2">
        <w:rPr>
          <w:szCs w:val="24"/>
        </w:rPr>
        <w:t>der zu befragenden</w:t>
      </w:r>
      <w:r w:rsidRPr="0097409B">
        <w:rPr>
          <w:szCs w:val="24"/>
        </w:rPr>
        <w:t xml:space="preserve"> Unternehmen entstanden.</w:t>
      </w:r>
    </w:p>
    <w:p w:rsidR="0097409B" w:rsidRPr="0097409B" w:rsidRDefault="0097409B" w:rsidP="0097409B">
      <w:pPr>
        <w:pStyle w:val="StandardJKU"/>
        <w:spacing w:line="360" w:lineRule="auto"/>
        <w:rPr>
          <w:szCs w:val="24"/>
        </w:rPr>
      </w:pPr>
    </w:p>
    <w:p w:rsidR="00352030" w:rsidRDefault="008420FE" w:rsidP="00352030">
      <w:pPr>
        <w:pStyle w:val="berschrift2"/>
      </w:pPr>
      <w:bookmarkStart w:id="85" w:name="_Toc863041"/>
      <w:r>
        <w:t>Erhebungsinstrument</w:t>
      </w:r>
      <w:bookmarkEnd w:id="85"/>
    </w:p>
    <w:p w:rsidR="0097409B" w:rsidRPr="007A2AA2" w:rsidRDefault="0097409B" w:rsidP="007A2AA2">
      <w:pPr>
        <w:pStyle w:val="StandardJKU"/>
        <w:spacing w:line="360" w:lineRule="auto"/>
        <w:rPr>
          <w:szCs w:val="24"/>
        </w:rPr>
      </w:pPr>
    </w:p>
    <w:p w:rsidR="0097409B" w:rsidRDefault="007A2AA2" w:rsidP="007A2AA2">
      <w:pPr>
        <w:pStyle w:val="StandardJKU"/>
        <w:spacing w:line="360" w:lineRule="auto"/>
        <w:rPr>
          <w:szCs w:val="24"/>
        </w:rPr>
      </w:pPr>
      <w:r>
        <w:rPr>
          <w:szCs w:val="24"/>
        </w:rPr>
        <w:t xml:space="preserve">Das Erhebungsinstrument wurde basierend auf den in der Literaturrecherche und weiteres aus den Erkenntnissen aus der Praxis in Microsoft Forms erstellt. Der Fragebogen liegt in digitaler Form vor, und ist jederzeit per Web-Link </w:t>
      </w:r>
      <w:proofErr w:type="gramStart"/>
      <w:r>
        <w:rPr>
          <w:szCs w:val="24"/>
        </w:rPr>
        <w:t>abrufbar.</w:t>
      </w:r>
      <w:r w:rsidR="000E31C5">
        <w:rPr>
          <w:szCs w:val="24"/>
        </w:rPr>
        <w:t>[</w:t>
      </w:r>
      <w:proofErr w:type="gramEnd"/>
      <w:r w:rsidR="000E31C5">
        <w:rPr>
          <w:szCs w:val="24"/>
        </w:rPr>
        <w:t>12]</w:t>
      </w:r>
    </w:p>
    <w:p w:rsidR="000E31C5" w:rsidRDefault="000E31C5" w:rsidP="007A2AA2">
      <w:pPr>
        <w:pStyle w:val="StandardJKU"/>
        <w:spacing w:line="360" w:lineRule="auto"/>
        <w:rPr>
          <w:szCs w:val="24"/>
        </w:rPr>
      </w:pPr>
      <w:r>
        <w:rPr>
          <w:szCs w:val="24"/>
        </w:rPr>
        <w:t xml:space="preserve">Zur Evaluierung und Qualitätssicherung des Erhebungsinstruments wurde der Fragebogen bei zwei Probeunternehmen, die vom Kooperationspartner </w:t>
      </w:r>
      <w:proofErr w:type="spellStart"/>
      <w:r>
        <w:rPr>
          <w:szCs w:val="24"/>
        </w:rPr>
        <w:t>ReqPOOL</w:t>
      </w:r>
      <w:proofErr w:type="spellEnd"/>
      <w:r>
        <w:rPr>
          <w:szCs w:val="24"/>
        </w:rPr>
        <w:t xml:space="preserve"> zur Verfügung gestellt wurden, durchgeführt. Durch Kombination der theoretischen Basis des Fragebogens und den erhobenen Erkenntnissen aus der Praxis, konnte das Erhebungsinstrument finalisiert werden.</w:t>
      </w:r>
    </w:p>
    <w:p w:rsidR="007A2AA2" w:rsidRPr="007A2AA2" w:rsidRDefault="007A2AA2" w:rsidP="007A2AA2">
      <w:pPr>
        <w:pStyle w:val="StandardJKU"/>
        <w:spacing w:line="360" w:lineRule="auto"/>
        <w:rPr>
          <w:szCs w:val="24"/>
        </w:rPr>
      </w:pPr>
      <w:r>
        <w:rPr>
          <w:szCs w:val="24"/>
        </w:rPr>
        <w:t>Zur Struktur und zu den einzelnen inhaltlichen Aspekten ist auf das Kapitel 2.5 dieser Arbeit zu verweisen, wo der Aufbau und der Inhalt der spezifischen Fragen näher erläutert werden.</w:t>
      </w:r>
    </w:p>
    <w:p w:rsidR="0097409B" w:rsidRPr="007A2AA2" w:rsidRDefault="0097409B" w:rsidP="007A2AA2">
      <w:pPr>
        <w:pStyle w:val="StandardJKU"/>
        <w:spacing w:line="360" w:lineRule="auto"/>
        <w:rPr>
          <w:szCs w:val="24"/>
        </w:rPr>
      </w:pPr>
    </w:p>
    <w:p w:rsidR="008420FE" w:rsidRDefault="008420FE" w:rsidP="008420FE">
      <w:pPr>
        <w:pStyle w:val="berschrift2"/>
      </w:pPr>
      <w:bookmarkStart w:id="86" w:name="_Toc863042"/>
      <w:r>
        <w:t>Auswertungsstrategie</w:t>
      </w:r>
      <w:bookmarkEnd w:id="86"/>
    </w:p>
    <w:p w:rsidR="0097409B" w:rsidRDefault="0097409B" w:rsidP="0097409B">
      <w:pPr>
        <w:pStyle w:val="StandardJKU"/>
      </w:pPr>
    </w:p>
    <w:p w:rsidR="0097409B" w:rsidRPr="000E31C5" w:rsidRDefault="007A2AA2" w:rsidP="000E31C5">
      <w:pPr>
        <w:pStyle w:val="StandardJKU"/>
        <w:spacing w:line="360" w:lineRule="auto"/>
        <w:rPr>
          <w:szCs w:val="24"/>
        </w:rPr>
      </w:pPr>
      <w:r w:rsidRPr="000E31C5">
        <w:rPr>
          <w:szCs w:val="24"/>
        </w:rPr>
        <w:t xml:space="preserve">Aufgrund konstruktiver und sich wiederholender Abstimmung mit der Ansprechperson des Kooperationspartner </w:t>
      </w:r>
      <w:proofErr w:type="spellStart"/>
      <w:r w:rsidRPr="000E31C5">
        <w:rPr>
          <w:szCs w:val="24"/>
        </w:rPr>
        <w:t>ReqPOOL</w:t>
      </w:r>
      <w:proofErr w:type="spellEnd"/>
      <w:r w:rsidRPr="000E31C5">
        <w:rPr>
          <w:szCs w:val="24"/>
        </w:rPr>
        <w:t xml:space="preserve"> konnte ein </w:t>
      </w:r>
      <w:r w:rsidR="000E31C5" w:rsidRPr="000E31C5">
        <w:rPr>
          <w:szCs w:val="24"/>
        </w:rPr>
        <w:t>Ansatz zur Auswertungsstrategie ermittelt werden.</w:t>
      </w:r>
    </w:p>
    <w:p w:rsidR="000E31C5" w:rsidRPr="000E31C5" w:rsidRDefault="000E31C5" w:rsidP="000E31C5">
      <w:pPr>
        <w:pStyle w:val="StandardJKU"/>
        <w:spacing w:line="360" w:lineRule="auto"/>
        <w:rPr>
          <w:szCs w:val="24"/>
        </w:rPr>
      </w:pPr>
      <w:r w:rsidRPr="000E31C5">
        <w:rPr>
          <w:szCs w:val="24"/>
        </w:rPr>
        <w:t>Basierend auf den Funktionalitäten von Microsoft Forms ist sowohl eine visuelle als auch eine tabellarische Auswertung, mittels Exports als Excel-Datei, möglich.</w:t>
      </w:r>
    </w:p>
    <w:p w:rsidR="000E31C5" w:rsidRPr="000E31C5" w:rsidRDefault="000E31C5" w:rsidP="000E31C5">
      <w:pPr>
        <w:pStyle w:val="StandardJKU"/>
        <w:spacing w:line="360" w:lineRule="auto"/>
        <w:rPr>
          <w:szCs w:val="24"/>
        </w:rPr>
      </w:pPr>
      <w:r w:rsidRPr="000E31C5">
        <w:rPr>
          <w:szCs w:val="24"/>
        </w:rPr>
        <w:t>Hinsichtlich der Auswertungsstrategie, die auch mit dem Set an Echtdaten, evaluiert wurde, ist auf das Kapitel 2.8 dieser Arbeit zu verweisen.</w:t>
      </w:r>
    </w:p>
    <w:p w:rsidR="0076611F" w:rsidRDefault="0076611F">
      <w:pPr>
        <w:spacing w:after="160" w:line="259" w:lineRule="auto"/>
        <w:rPr>
          <w:lang w:val="de-DE"/>
        </w:rPr>
      </w:pPr>
      <w:r>
        <w:br w:type="page"/>
      </w:r>
    </w:p>
    <w:p w:rsidR="00DE214A" w:rsidRDefault="00DE214A" w:rsidP="004E26CA">
      <w:pPr>
        <w:pStyle w:val="berschrift1"/>
      </w:pPr>
      <w:bookmarkStart w:id="87" w:name="_Toc509819599"/>
      <w:bookmarkStart w:id="88" w:name="_Toc863043"/>
      <w:r w:rsidRPr="00BA4BC7">
        <w:lastRenderedPageBreak/>
        <w:t>Diskussion</w:t>
      </w:r>
      <w:bookmarkEnd w:id="87"/>
      <w:bookmarkEnd w:id="88"/>
    </w:p>
    <w:p w:rsidR="0097409B" w:rsidRDefault="0097409B" w:rsidP="0097409B">
      <w:pPr>
        <w:pStyle w:val="StandardJKU"/>
      </w:pPr>
    </w:p>
    <w:p w:rsidR="0097409B" w:rsidRPr="00EA384B" w:rsidRDefault="0097409B" w:rsidP="00EA384B">
      <w:pPr>
        <w:pStyle w:val="StandardJKU"/>
        <w:spacing w:line="360" w:lineRule="auto"/>
        <w:rPr>
          <w:szCs w:val="24"/>
        </w:rPr>
      </w:pPr>
      <w:r w:rsidRPr="00EA384B">
        <w:rPr>
          <w:szCs w:val="24"/>
        </w:rPr>
        <w:t xml:space="preserve">Während der Forschung an diesem Projekt war es erforderlich konstruktive Abstimmungen zu führen und konkrete Arbeitsziele zu definieren um nicht vom </w:t>
      </w:r>
      <w:proofErr w:type="spellStart"/>
      <w:r w:rsidRPr="00EA384B">
        <w:rPr>
          <w:szCs w:val="24"/>
        </w:rPr>
        <w:t>Scope</w:t>
      </w:r>
      <w:proofErr w:type="spellEnd"/>
      <w:r w:rsidRPr="00EA384B">
        <w:rPr>
          <w:szCs w:val="24"/>
        </w:rPr>
        <w:t xml:space="preserve"> der Forschungsarbeit zu entgleisen. Neben den Meilenstein Terminen mit dem Kooperationspartner </w:t>
      </w:r>
      <w:proofErr w:type="spellStart"/>
      <w:r w:rsidRPr="00EA384B">
        <w:rPr>
          <w:szCs w:val="24"/>
        </w:rPr>
        <w:t>ReqPOOL</w:t>
      </w:r>
      <w:proofErr w:type="spellEnd"/>
      <w:r w:rsidRPr="00EA384B">
        <w:rPr>
          <w:szCs w:val="24"/>
        </w:rPr>
        <w:t xml:space="preserve"> und den Lehrveranstaltungsleitern seitens der </w:t>
      </w:r>
      <w:r w:rsidR="00EA384B" w:rsidRPr="00EA384B">
        <w:rPr>
          <w:szCs w:val="24"/>
        </w:rPr>
        <w:t>Johannes-Kepler-Universität</w:t>
      </w:r>
      <w:r w:rsidRPr="00EA384B">
        <w:rPr>
          <w:szCs w:val="24"/>
        </w:rPr>
        <w:t xml:space="preserve"> Linz</w:t>
      </w:r>
      <w:r w:rsidR="00EA384B" w:rsidRPr="00EA384B">
        <w:rPr>
          <w:szCs w:val="24"/>
        </w:rPr>
        <w:t>, wurden regelmäßig Abstimmungen zwischen Projektleiter, Projektmitglieder und der zuständigen Ansprechperson des Kooper</w:t>
      </w:r>
      <w:r w:rsidR="00EA384B">
        <w:rPr>
          <w:szCs w:val="24"/>
        </w:rPr>
        <w:t>a</w:t>
      </w:r>
      <w:r w:rsidR="00EA384B" w:rsidRPr="00EA384B">
        <w:rPr>
          <w:szCs w:val="24"/>
        </w:rPr>
        <w:t>tionsunternehmens geführt.</w:t>
      </w:r>
    </w:p>
    <w:p w:rsidR="0097409B" w:rsidRPr="0097409B" w:rsidRDefault="0097409B" w:rsidP="0097409B">
      <w:pPr>
        <w:pStyle w:val="StandardJKU"/>
      </w:pPr>
    </w:p>
    <w:p w:rsidR="00C9221F" w:rsidRDefault="00C9221F" w:rsidP="00C9221F">
      <w:pPr>
        <w:pStyle w:val="berschrift2"/>
      </w:pPr>
      <w:bookmarkStart w:id="89" w:name="_Toc863044"/>
      <w:r>
        <w:t>Vorgehensweise &amp; Action Research</w:t>
      </w:r>
      <w:bookmarkEnd w:id="89"/>
    </w:p>
    <w:p w:rsidR="00C9221F" w:rsidRPr="00A75DE8" w:rsidRDefault="00C9221F" w:rsidP="00A75DE8">
      <w:pPr>
        <w:pStyle w:val="StandardJKU"/>
        <w:spacing w:line="360" w:lineRule="auto"/>
        <w:rPr>
          <w:szCs w:val="24"/>
        </w:rPr>
      </w:pPr>
    </w:p>
    <w:p w:rsidR="00C9221F" w:rsidRDefault="009D6D52" w:rsidP="00A75DE8">
      <w:pPr>
        <w:pStyle w:val="StandardJKU"/>
        <w:spacing w:line="360" w:lineRule="auto"/>
        <w:rPr>
          <w:szCs w:val="24"/>
        </w:rPr>
      </w:pPr>
      <w:r>
        <w:rPr>
          <w:szCs w:val="24"/>
        </w:rPr>
        <w:t>Aufgrund der Entscheidung zur Aktionsforschung hinsichtlich wissenschaftlicher Vorgehensweise, wurde zu Beginn der Forschungsarbeit ein konkretes Vorgehen definiert.</w:t>
      </w:r>
    </w:p>
    <w:p w:rsidR="009D6D52" w:rsidRPr="00A75DE8" w:rsidRDefault="009D6D52" w:rsidP="00A75DE8">
      <w:pPr>
        <w:pStyle w:val="StandardJKU"/>
        <w:spacing w:line="360" w:lineRule="auto"/>
        <w:rPr>
          <w:szCs w:val="24"/>
        </w:rPr>
      </w:pPr>
      <w:r>
        <w:rPr>
          <w:szCs w:val="24"/>
        </w:rPr>
        <w:t xml:space="preserve">Es wurde der zeitliche Abstand zwischen Abstimmungen und Meetings fixiert, wobei zu unterscheiden ist zwischen internen Meetings, also Meetings innerhalb der Projektgruppe, und Meetings mit der Ansprechperson des Kooperationspartners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2"/>
      </w:pPr>
      <w:bookmarkStart w:id="90" w:name="_Toc863045"/>
      <w:r>
        <w:t>Meetings &amp; Abstimmungen</w:t>
      </w:r>
      <w:bookmarkEnd w:id="90"/>
    </w:p>
    <w:p w:rsidR="00C9221F" w:rsidRPr="00A75DE8" w:rsidRDefault="00C9221F" w:rsidP="00A75DE8">
      <w:pPr>
        <w:pStyle w:val="StandardJKU"/>
        <w:spacing w:line="360" w:lineRule="auto"/>
        <w:rPr>
          <w:szCs w:val="24"/>
        </w:rPr>
      </w:pPr>
    </w:p>
    <w:p w:rsidR="009D6D52" w:rsidRDefault="009D6D52" w:rsidP="00A75DE8">
      <w:pPr>
        <w:pStyle w:val="StandardJKU"/>
        <w:spacing w:line="360" w:lineRule="auto"/>
        <w:rPr>
          <w:szCs w:val="24"/>
        </w:rPr>
      </w:pPr>
      <w:r>
        <w:rPr>
          <w:szCs w:val="24"/>
        </w:rPr>
        <w:t xml:space="preserve">Diese erwähnten Meetings und Abstimmungen dienten vor allem dem Zweck alle an der Forschungsarbeit involvierten Personen am neusten Wissensstand zu halten. Auch bei Aspekten und offenen Fragen, über die man mittels Literaturrecherche keine Informationen ermitteln konnte, verhalf der Kooperationspartner </w:t>
      </w:r>
      <w:proofErr w:type="spellStart"/>
      <w:r>
        <w:rPr>
          <w:szCs w:val="24"/>
        </w:rPr>
        <w:t>ReqPOOL</w:t>
      </w:r>
      <w:proofErr w:type="spellEnd"/>
      <w:r>
        <w:rPr>
          <w:szCs w:val="24"/>
        </w:rPr>
        <w:t xml:space="preserve"> durch Einbringen von Wissen und Erfahrung aus der Praxis.</w:t>
      </w:r>
    </w:p>
    <w:p w:rsidR="00145C9E" w:rsidRDefault="00145C9E" w:rsidP="00A75DE8">
      <w:pPr>
        <w:pStyle w:val="StandardJKU"/>
        <w:spacing w:line="360" w:lineRule="auto"/>
        <w:rPr>
          <w:szCs w:val="24"/>
        </w:rPr>
      </w:pPr>
    </w:p>
    <w:p w:rsidR="00C9221F" w:rsidRDefault="00145C9E" w:rsidP="00145C9E">
      <w:pPr>
        <w:pStyle w:val="berschrift3"/>
      </w:pPr>
      <w:bookmarkStart w:id="91" w:name="_Toc863046"/>
      <w:r>
        <w:t xml:space="preserve">Weekly </w:t>
      </w:r>
      <w:proofErr w:type="spellStart"/>
      <w:r>
        <w:t>Scrums</w:t>
      </w:r>
      <w:bookmarkEnd w:id="91"/>
      <w:proofErr w:type="spellEnd"/>
    </w:p>
    <w:p w:rsidR="00145C9E" w:rsidRPr="00145C9E" w:rsidRDefault="00145C9E" w:rsidP="00145C9E">
      <w:pPr>
        <w:pStyle w:val="StandardJKU"/>
        <w:spacing w:line="360" w:lineRule="auto"/>
        <w:rPr>
          <w:szCs w:val="24"/>
        </w:rPr>
      </w:pPr>
    </w:p>
    <w:p w:rsidR="00145C9E" w:rsidRPr="00A75DE8" w:rsidRDefault="00145C9E" w:rsidP="00145C9E">
      <w:pPr>
        <w:pStyle w:val="StandardJKU"/>
        <w:spacing w:line="360" w:lineRule="auto"/>
        <w:rPr>
          <w:szCs w:val="24"/>
        </w:rPr>
      </w:pPr>
      <w:r>
        <w:rPr>
          <w:szCs w:val="24"/>
        </w:rPr>
        <w:t xml:space="preserve">Parallel dazu erfolgten jede Woche beziehungsweise alle zwei Wochen Weekly </w:t>
      </w:r>
      <w:proofErr w:type="spellStart"/>
      <w:r>
        <w:rPr>
          <w:szCs w:val="24"/>
        </w:rPr>
        <w:t>Scrum</w:t>
      </w:r>
      <w:proofErr w:type="spellEnd"/>
      <w:r>
        <w:rPr>
          <w:szCs w:val="24"/>
        </w:rPr>
        <w:t xml:space="preserve"> Termine zwischen den Lehrveranstaltungsleitern der JKU und dem Projektleiter, bei dem sowohl ein Wissensaustausch zum aktuellen Stand der Arbeit als auch neue Arbeitsschritte behandelt wurden. Diese Termine wurden per Skype Telefonat geführt, wobei folgend darauf der Gruppenleiter die Projektgruppe über den Wissensaustausch in Auskunft setzte.</w:t>
      </w:r>
    </w:p>
    <w:p w:rsidR="00145C9E" w:rsidRPr="00145C9E" w:rsidRDefault="00145C9E" w:rsidP="00145C9E">
      <w:pPr>
        <w:pStyle w:val="StandardJKU"/>
      </w:pPr>
    </w:p>
    <w:p w:rsidR="00C9221F" w:rsidRDefault="00C9221F" w:rsidP="00C9221F">
      <w:pPr>
        <w:pStyle w:val="berschrift3"/>
      </w:pPr>
      <w:bookmarkStart w:id="92" w:name="_Toc863047"/>
      <w:r>
        <w:t>Interne Gruppenmeetings</w:t>
      </w:r>
      <w:bookmarkEnd w:id="92"/>
    </w:p>
    <w:p w:rsidR="00C9221F" w:rsidRPr="00A75DE8" w:rsidRDefault="00C9221F" w:rsidP="00A75DE8">
      <w:pPr>
        <w:pStyle w:val="StandardJKU"/>
        <w:spacing w:line="360" w:lineRule="auto"/>
        <w:rPr>
          <w:szCs w:val="24"/>
        </w:rPr>
      </w:pPr>
    </w:p>
    <w:p w:rsidR="00C9221F" w:rsidRDefault="002F57EA" w:rsidP="00A75DE8">
      <w:pPr>
        <w:pStyle w:val="StandardJKU"/>
        <w:spacing w:line="360" w:lineRule="auto"/>
        <w:rPr>
          <w:szCs w:val="24"/>
        </w:rPr>
      </w:pPr>
      <w:r>
        <w:rPr>
          <w:szCs w:val="24"/>
        </w:rPr>
        <w:t>Meetings innerhalb der Projektgruppe dienten vor allem der Aufgabenaufteilung beziehungsweise der Klärung offener Punkte. Diese wurden jeweils in einem zehn Tage Intervall durchgeführt, um das konstante Arbeiten an der Forschungsarbeit sicherstellen zu können und somit Aspekte wie Zeitdruck und Orientierungslosigkeit herauszunehmen.</w:t>
      </w:r>
    </w:p>
    <w:p w:rsidR="002F57EA" w:rsidRDefault="002F57EA" w:rsidP="00A75DE8">
      <w:pPr>
        <w:pStyle w:val="StandardJKU"/>
        <w:spacing w:line="360" w:lineRule="auto"/>
        <w:rPr>
          <w:szCs w:val="24"/>
        </w:rPr>
      </w:pPr>
      <w:r>
        <w:rPr>
          <w:szCs w:val="24"/>
        </w:rPr>
        <w:t xml:space="preserve">In den ersten Gruppenmeetings versuchte man sich einen Überblick über die gesamte Arbeit zu verschaffen um von Anfang an nicht vom </w:t>
      </w:r>
      <w:proofErr w:type="spellStart"/>
      <w:r>
        <w:rPr>
          <w:szCs w:val="24"/>
        </w:rPr>
        <w:t>Scope</w:t>
      </w:r>
      <w:proofErr w:type="spellEnd"/>
      <w:r>
        <w:rPr>
          <w:szCs w:val="24"/>
        </w:rPr>
        <w:t xml:space="preserve"> der Forschungsarbeit abzuweichen.</w:t>
      </w:r>
    </w:p>
    <w:p w:rsidR="002F57EA" w:rsidRDefault="002F57EA" w:rsidP="00A75DE8">
      <w:pPr>
        <w:pStyle w:val="StandardJKU"/>
        <w:spacing w:line="360" w:lineRule="auto"/>
        <w:rPr>
          <w:szCs w:val="24"/>
        </w:rPr>
      </w:pPr>
      <w:r>
        <w:rPr>
          <w:szCs w:val="24"/>
        </w:rPr>
        <w:t>Dabei nahm der Projektleiter, der jede Woche mit den Lehrveranstaltungsleitern der Johannes-Kepler-Universität per Skype in Kontakt trat, eine wichtige Rolle als Informationsübermittler ein.</w:t>
      </w:r>
    </w:p>
    <w:p w:rsidR="00C540FD" w:rsidRDefault="00C540FD" w:rsidP="00A75DE8">
      <w:pPr>
        <w:pStyle w:val="StandardJKU"/>
        <w:spacing w:line="360" w:lineRule="auto"/>
        <w:rPr>
          <w:szCs w:val="24"/>
        </w:rPr>
      </w:pPr>
      <w:r>
        <w:rPr>
          <w:szCs w:val="24"/>
        </w:rPr>
        <w:t xml:space="preserve">Zusätzlich erfolgte über den Projektleiter ein Informationsaustausch mit dem Kooperationspartner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3"/>
      </w:pPr>
      <w:bookmarkStart w:id="93" w:name="_Toc863048"/>
      <w:r>
        <w:t>Meetings mit Kooperationspartner</w:t>
      </w:r>
      <w:bookmarkEnd w:id="93"/>
    </w:p>
    <w:p w:rsidR="00A75DE8" w:rsidRPr="00A75DE8" w:rsidRDefault="00A75DE8" w:rsidP="00A75DE8">
      <w:pPr>
        <w:pStyle w:val="StandardJKU"/>
        <w:spacing w:line="360" w:lineRule="auto"/>
        <w:rPr>
          <w:szCs w:val="24"/>
        </w:rPr>
      </w:pPr>
    </w:p>
    <w:p w:rsidR="00C540FD" w:rsidRPr="00A75DE8" w:rsidRDefault="00C540FD" w:rsidP="00C540FD">
      <w:pPr>
        <w:pStyle w:val="StandardJKU"/>
        <w:spacing w:line="360" w:lineRule="auto"/>
        <w:rPr>
          <w:szCs w:val="24"/>
        </w:rPr>
      </w:pPr>
      <w:r>
        <w:rPr>
          <w:szCs w:val="24"/>
        </w:rPr>
        <w:t>Dazu erfolgten parallel in einem zwei bis drei Wochen Intervall Abstimmungen mit dem Kooperationspartner, um beide Seiten auf den aktuellen Wissensstand zu bringen.</w:t>
      </w:r>
    </w:p>
    <w:p w:rsidR="00C9221F" w:rsidRDefault="00C540FD" w:rsidP="00A75DE8">
      <w:pPr>
        <w:pStyle w:val="StandardJKU"/>
        <w:spacing w:line="360" w:lineRule="auto"/>
        <w:rPr>
          <w:szCs w:val="24"/>
        </w:rPr>
      </w:pPr>
      <w:r>
        <w:rPr>
          <w:szCs w:val="24"/>
        </w:rPr>
        <w:t>Somit wurden regelmäßig Prototypen des Erhebungsinstruments mit dem Kooperationspartner hinsichtlich formaler als auch inhaltlicher Aspekte abgestimmt und jeweils folgte darauf ein Einarbeitungsprozess des erhobenen Feedbacks.</w:t>
      </w:r>
    </w:p>
    <w:p w:rsidR="00C540FD" w:rsidRDefault="00C540FD" w:rsidP="00A75DE8">
      <w:pPr>
        <w:pStyle w:val="StandardJKU"/>
        <w:spacing w:line="360" w:lineRule="auto"/>
        <w:rPr>
          <w:szCs w:val="24"/>
        </w:rPr>
      </w:pPr>
      <w:r>
        <w:rPr>
          <w:szCs w:val="24"/>
        </w:rPr>
        <w:t>Nach konkreter Abstimmung hinsichtlich Inhaltes, der Struktur und dem Tool für das Durchführen des Fragebogens konnte effizient am Erstellen des Erhebungsinstrumentes gearbeitet werden.</w:t>
      </w:r>
    </w:p>
    <w:p w:rsidR="00C540FD" w:rsidRPr="00A75DE8" w:rsidRDefault="00C540FD" w:rsidP="00A75DE8">
      <w:pPr>
        <w:pStyle w:val="StandardJKU"/>
        <w:spacing w:line="360" w:lineRule="auto"/>
        <w:rPr>
          <w:szCs w:val="24"/>
        </w:rPr>
      </w:pPr>
      <w:r>
        <w:rPr>
          <w:szCs w:val="24"/>
        </w:rPr>
        <w:t>Für die Abstimmungen aller drei beteiligten Ansprechpartner, also dem Kooperationspartner, der Gruppenmitglieder und der Lehrveranstaltungsleitenden Personen</w:t>
      </w:r>
      <w:r w:rsidR="00511E83">
        <w:rPr>
          <w:szCs w:val="24"/>
        </w:rPr>
        <w:t>,</w:t>
      </w:r>
      <w:r>
        <w:rPr>
          <w:szCs w:val="24"/>
        </w:rPr>
        <w:t xml:space="preserve"> wurden </w:t>
      </w:r>
      <w:r w:rsidR="00511E83">
        <w:rPr>
          <w:szCs w:val="24"/>
        </w:rPr>
        <w:t xml:space="preserve">drei </w:t>
      </w:r>
      <w:r>
        <w:rPr>
          <w:szCs w:val="24"/>
        </w:rPr>
        <w:t>Meilenstein Termine fixiert.</w:t>
      </w:r>
    </w:p>
    <w:p w:rsidR="00C9221F" w:rsidRPr="00A75DE8" w:rsidRDefault="00C9221F" w:rsidP="00A75DE8">
      <w:pPr>
        <w:pStyle w:val="StandardJKU"/>
        <w:spacing w:line="360" w:lineRule="auto"/>
        <w:rPr>
          <w:szCs w:val="24"/>
        </w:rPr>
      </w:pPr>
    </w:p>
    <w:p w:rsidR="00C9221F" w:rsidRDefault="00C9221F" w:rsidP="000F0491">
      <w:pPr>
        <w:pStyle w:val="berschrift2"/>
      </w:pPr>
      <w:bookmarkStart w:id="94" w:name="_Toc863049"/>
      <w:r>
        <w:t>Arbeitsphasen &amp; Meilenstein Termine</w:t>
      </w:r>
      <w:bookmarkEnd w:id="94"/>
    </w:p>
    <w:p w:rsidR="007A2AA2" w:rsidRPr="007A2AA2" w:rsidRDefault="007A2AA2" w:rsidP="007A2AA2">
      <w:pPr>
        <w:pStyle w:val="StandardJKU"/>
        <w:spacing w:line="360" w:lineRule="auto"/>
        <w:rPr>
          <w:szCs w:val="24"/>
        </w:rPr>
      </w:pPr>
    </w:p>
    <w:p w:rsidR="007A2AA2" w:rsidRDefault="00511E83" w:rsidP="007A2AA2">
      <w:pPr>
        <w:pStyle w:val="StandardJKU"/>
        <w:spacing w:line="360" w:lineRule="auto"/>
        <w:rPr>
          <w:szCs w:val="24"/>
        </w:rPr>
      </w:pPr>
      <w:r>
        <w:rPr>
          <w:szCs w:val="24"/>
        </w:rPr>
        <w:t xml:space="preserve">Zu Beginn wurden seitens Kooperationspartner </w:t>
      </w:r>
      <w:proofErr w:type="spellStart"/>
      <w:r>
        <w:rPr>
          <w:szCs w:val="24"/>
        </w:rPr>
        <w:t>ReqPOOL</w:t>
      </w:r>
      <w:proofErr w:type="spellEnd"/>
      <w:r>
        <w:rPr>
          <w:szCs w:val="24"/>
        </w:rPr>
        <w:t xml:space="preserve"> und den Lehrveranstaltungsleitern der JKU in einem Inputpaper vier Arbeitsphasen für die Studierenden definiert. Auf jede einzelne Phase folgte ein Meilenstein Termin, wobei der letzte Meilenstein Termin der Projektabschluss selbst </w:t>
      </w:r>
      <w:r w:rsidR="00773E58">
        <w:rPr>
          <w:szCs w:val="24"/>
        </w:rPr>
        <w:t>war</w:t>
      </w:r>
      <w:r>
        <w:rPr>
          <w:szCs w:val="24"/>
        </w:rPr>
        <w:t>.</w:t>
      </w:r>
    </w:p>
    <w:p w:rsidR="00511E83" w:rsidRDefault="00511E83" w:rsidP="007A2AA2">
      <w:pPr>
        <w:pStyle w:val="StandardJKU"/>
        <w:spacing w:line="360" w:lineRule="auto"/>
        <w:rPr>
          <w:szCs w:val="24"/>
        </w:rPr>
      </w:pPr>
      <w:r>
        <w:rPr>
          <w:szCs w:val="24"/>
        </w:rPr>
        <w:lastRenderedPageBreak/>
        <w:t xml:space="preserve">In der ersten Phase inklusive ersten Meilenstein Termin wurden Aspekte wie Kennenlernen der Gruppenmitglieder, Kick-Off mit dem Kooperationspartner und </w:t>
      </w:r>
      <w:r w:rsidR="00437F4E">
        <w:rPr>
          <w:szCs w:val="24"/>
        </w:rPr>
        <w:t>weiteres</w:t>
      </w:r>
      <w:r>
        <w:rPr>
          <w:szCs w:val="24"/>
        </w:rPr>
        <w:t xml:space="preserve"> Literaturrecherche zu den Hauptaspekten der Forschungsarbeit behandelt.</w:t>
      </w:r>
    </w:p>
    <w:p w:rsidR="00511E83" w:rsidRDefault="00511E83" w:rsidP="007A2AA2">
      <w:pPr>
        <w:pStyle w:val="StandardJKU"/>
        <w:spacing w:line="360" w:lineRule="auto"/>
        <w:rPr>
          <w:szCs w:val="24"/>
        </w:rPr>
      </w:pPr>
      <w:r>
        <w:rPr>
          <w:szCs w:val="24"/>
        </w:rPr>
        <w:t>Folgend wurde in der zweiten Phase ein Grobkonzept des Fragebogens erstellt und mit der Ansprechperson des Kooperationspartners abgestimmt. Im zweiten Meilenstein Termin wurde sowohl dieses Grobkonzept den Lehrveranstaltungsleitern vorgestellt als auch konstruktives Feedback eingeholt, welches in den folgenden Gruppenmeetings eingearbeitet wurde.</w:t>
      </w:r>
    </w:p>
    <w:p w:rsidR="00511E83" w:rsidRDefault="00511E83" w:rsidP="007A2AA2">
      <w:pPr>
        <w:pStyle w:val="StandardJKU"/>
        <w:spacing w:line="360" w:lineRule="auto"/>
        <w:rPr>
          <w:szCs w:val="24"/>
        </w:rPr>
      </w:pPr>
      <w:r>
        <w:rPr>
          <w:szCs w:val="24"/>
        </w:rPr>
        <w:t xml:space="preserve">In der dritten Phase kam es auf Wunsch des Kooperationspartners </w:t>
      </w:r>
      <w:proofErr w:type="spellStart"/>
      <w:r>
        <w:rPr>
          <w:szCs w:val="24"/>
        </w:rPr>
        <w:t>ReqPOOL</w:t>
      </w:r>
      <w:proofErr w:type="spellEnd"/>
      <w:r>
        <w:rPr>
          <w:szCs w:val="24"/>
        </w:rPr>
        <w:t xml:space="preserve"> zur Umstrukturierung des Erhebungsinstrumentes, da vermutet wurde</w:t>
      </w:r>
      <w:r w:rsidR="00437F4E">
        <w:rPr>
          <w:szCs w:val="24"/>
        </w:rPr>
        <w:t>,</w:t>
      </w:r>
      <w:r>
        <w:rPr>
          <w:szCs w:val="24"/>
        </w:rPr>
        <w:t xml:space="preserve"> das</w:t>
      </w:r>
      <w:r w:rsidR="00437F4E">
        <w:rPr>
          <w:szCs w:val="24"/>
        </w:rPr>
        <w:t>s</w:t>
      </w:r>
      <w:r>
        <w:rPr>
          <w:szCs w:val="24"/>
        </w:rPr>
        <w:t xml:space="preserve"> relevante Informationen bei der praktischen Erhebung von Daten mittels des </w:t>
      </w:r>
      <w:r w:rsidR="00437F4E">
        <w:rPr>
          <w:szCs w:val="24"/>
        </w:rPr>
        <w:t xml:space="preserve">aktuellen </w:t>
      </w:r>
      <w:r>
        <w:rPr>
          <w:szCs w:val="24"/>
        </w:rPr>
        <w:t>Fragebogens verloren gehen würden.</w:t>
      </w:r>
    </w:p>
    <w:p w:rsidR="00511E83" w:rsidRDefault="00511E83" w:rsidP="007A2AA2">
      <w:pPr>
        <w:pStyle w:val="StandardJKU"/>
        <w:spacing w:line="360" w:lineRule="auto"/>
        <w:rPr>
          <w:szCs w:val="24"/>
        </w:rPr>
      </w:pPr>
      <w:r>
        <w:rPr>
          <w:szCs w:val="24"/>
        </w:rPr>
        <w:t xml:space="preserve">Folgend wurde auch in der dritten Phase das umstrukturierte Erhebungsinstrument </w:t>
      </w:r>
      <w:r w:rsidR="00B65D47">
        <w:rPr>
          <w:szCs w:val="24"/>
        </w:rPr>
        <w:t>durch Durchführen des Fragebogens bei Freunden und Familienmitgliedern qualitätsgesichert</w:t>
      </w:r>
      <w:r w:rsidR="00BF6842">
        <w:rPr>
          <w:szCs w:val="24"/>
        </w:rPr>
        <w:t xml:space="preserve"> und auf mögliche Umsetzung geprüft. Nach Vorstellen der erhobenen Erkenntnisse hinsichtlich neuer Struktur des Fragebogens, wurde das Erhebungsinstrument im dritten Meilensteintermin abgestimmt und verabschiedet.</w:t>
      </w:r>
    </w:p>
    <w:p w:rsidR="00BF6842" w:rsidRDefault="00BF6842" w:rsidP="007A2AA2">
      <w:pPr>
        <w:pStyle w:val="StandardJKU"/>
        <w:spacing w:line="360" w:lineRule="auto"/>
        <w:rPr>
          <w:szCs w:val="24"/>
        </w:rPr>
      </w:pPr>
      <w:r>
        <w:rPr>
          <w:szCs w:val="24"/>
        </w:rPr>
        <w:t xml:space="preserve">In der letzten Phase der Forschungsarbeit wurde der finalisierte Fragebogen in Microsoft Forms überführt, </w:t>
      </w:r>
      <w:r w:rsidR="00437F4E">
        <w:rPr>
          <w:szCs w:val="24"/>
        </w:rPr>
        <w:t xml:space="preserve">mit dem Ziel </w:t>
      </w:r>
      <w:r>
        <w:rPr>
          <w:szCs w:val="24"/>
        </w:rPr>
        <w:t xml:space="preserve">diesen bei Probeunternehmen, die der Kooperationspartner </w:t>
      </w:r>
      <w:proofErr w:type="spellStart"/>
      <w:r>
        <w:rPr>
          <w:szCs w:val="24"/>
        </w:rPr>
        <w:t>ReqPOOL</w:t>
      </w:r>
      <w:proofErr w:type="spellEnd"/>
      <w:r>
        <w:rPr>
          <w:szCs w:val="24"/>
        </w:rPr>
        <w:t xml:space="preserve"> zur Verfügung stellte, durchzuführen</w:t>
      </w:r>
      <w:r w:rsidR="00437F4E">
        <w:rPr>
          <w:szCs w:val="24"/>
        </w:rPr>
        <w:t>,</w:t>
      </w:r>
      <w:r>
        <w:rPr>
          <w:szCs w:val="24"/>
        </w:rPr>
        <w:t xml:space="preserve"> zu evaluieren</w:t>
      </w:r>
      <w:r w:rsidR="00437F4E">
        <w:rPr>
          <w:szCs w:val="24"/>
        </w:rPr>
        <w:t xml:space="preserve"> und basierend darauf eine Auswertungsstrategie zu erstellen.</w:t>
      </w:r>
    </w:p>
    <w:p w:rsidR="00BF6842" w:rsidRPr="007A2AA2" w:rsidRDefault="00BF6842" w:rsidP="007A2AA2">
      <w:pPr>
        <w:pStyle w:val="StandardJKU"/>
        <w:spacing w:line="360" w:lineRule="auto"/>
        <w:rPr>
          <w:szCs w:val="24"/>
        </w:rPr>
      </w:pPr>
      <w:r>
        <w:rPr>
          <w:szCs w:val="24"/>
        </w:rPr>
        <w:t xml:space="preserve">Abschließend folgten weitere Abstimmungen innerhalb der Gruppe und auch mit der Ansprechperson des Kooperationspartner </w:t>
      </w:r>
      <w:proofErr w:type="spellStart"/>
      <w:r>
        <w:rPr>
          <w:szCs w:val="24"/>
        </w:rPr>
        <w:t>ReqPOOL</w:t>
      </w:r>
      <w:proofErr w:type="spellEnd"/>
      <w:r>
        <w:rPr>
          <w:szCs w:val="24"/>
        </w:rPr>
        <w:t xml:space="preserve"> </w:t>
      </w:r>
      <w:r w:rsidR="00437F4E">
        <w:rPr>
          <w:szCs w:val="24"/>
        </w:rPr>
        <w:t>bezüglich Erstellens</w:t>
      </w:r>
      <w:r>
        <w:rPr>
          <w:szCs w:val="24"/>
        </w:rPr>
        <w:t xml:space="preserve"> eines Posters und eines Management Papers für das Abschluss Event.</w:t>
      </w:r>
    </w:p>
    <w:p w:rsidR="007A2AA2" w:rsidRPr="007A2AA2" w:rsidRDefault="007A2AA2" w:rsidP="007A2AA2">
      <w:pPr>
        <w:pStyle w:val="StandardJKU"/>
        <w:spacing w:line="360" w:lineRule="auto"/>
        <w:rPr>
          <w:szCs w:val="24"/>
        </w:rPr>
      </w:pPr>
    </w:p>
    <w:p w:rsidR="00437F4E" w:rsidRDefault="00437F4E" w:rsidP="004E26CA">
      <w:pPr>
        <w:pStyle w:val="berschrift1"/>
      </w:pPr>
      <w:bookmarkStart w:id="95" w:name="_Toc863050"/>
      <w:bookmarkStart w:id="96" w:name="_Toc509819600"/>
      <w:bookmarkEnd w:id="95"/>
    </w:p>
    <w:p w:rsidR="00DE214A" w:rsidRDefault="00DE214A" w:rsidP="004E26CA">
      <w:pPr>
        <w:pStyle w:val="berschrift1"/>
      </w:pPr>
      <w:bookmarkStart w:id="97" w:name="_Toc863051"/>
      <w:r w:rsidRPr="00BA4BC7">
        <w:t>Tabellenverzeichnis</w:t>
      </w:r>
      <w:bookmarkEnd w:id="96"/>
      <w:bookmarkEnd w:id="97"/>
    </w:p>
    <w:p w:rsidR="003B6695" w:rsidRDefault="003B6695">
      <w:pPr>
        <w:spacing w:after="160" w:line="259" w:lineRule="auto"/>
        <w:rPr>
          <w:lang w:val="de-DE"/>
        </w:rPr>
      </w:pPr>
      <w:r>
        <w:br w:type="page"/>
      </w:r>
    </w:p>
    <w:p w:rsidR="00DE214A" w:rsidRDefault="00DE214A" w:rsidP="004E26CA">
      <w:pPr>
        <w:pStyle w:val="berschrift1"/>
      </w:pPr>
      <w:bookmarkStart w:id="98" w:name="_Toc509819601"/>
      <w:bookmarkStart w:id="99" w:name="_Toc863052"/>
      <w:r w:rsidRPr="00BA4BC7">
        <w:lastRenderedPageBreak/>
        <w:t>Abbildungsverzeichnis</w:t>
      </w:r>
      <w:bookmarkEnd w:id="98"/>
      <w:bookmarkEnd w:id="99"/>
    </w:p>
    <w:p w:rsidR="0072313D" w:rsidRPr="0072313D" w:rsidRDefault="0072313D" w:rsidP="0072313D">
      <w:pPr>
        <w:pStyle w:val="StandardJKU"/>
        <w:rPr>
          <w:b/>
        </w:rPr>
      </w:pPr>
      <w:r w:rsidRPr="0072313D">
        <w:rPr>
          <w:b/>
        </w:rPr>
        <w:t>Eigene Abbildungen</w:t>
      </w:r>
    </w:p>
    <w:p w:rsidR="0006477F" w:rsidRDefault="003F542A">
      <w:pPr>
        <w:pStyle w:val="Abbildungsverzeichni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54" w:anchor="_Toc862968" w:history="1">
        <w:r w:rsidR="0006477F" w:rsidRPr="003A7C71">
          <w:rPr>
            <w:rStyle w:val="Hyperlink"/>
            <w:noProof/>
          </w:rPr>
          <w:t>Abbildung 1: Aktionsforschung</w:t>
        </w:r>
        <w:r w:rsidR="0006477F">
          <w:rPr>
            <w:noProof/>
            <w:webHidden/>
          </w:rPr>
          <w:tab/>
        </w:r>
        <w:r w:rsidR="0006477F">
          <w:rPr>
            <w:noProof/>
            <w:webHidden/>
          </w:rPr>
          <w:fldChar w:fldCharType="begin"/>
        </w:r>
        <w:r w:rsidR="0006477F">
          <w:rPr>
            <w:noProof/>
            <w:webHidden/>
          </w:rPr>
          <w:instrText xml:space="preserve"> PAGEREF _Toc862968 \h </w:instrText>
        </w:r>
        <w:r w:rsidR="0006477F">
          <w:rPr>
            <w:noProof/>
            <w:webHidden/>
          </w:rPr>
        </w:r>
        <w:r w:rsidR="0006477F">
          <w:rPr>
            <w:noProof/>
            <w:webHidden/>
          </w:rPr>
          <w:fldChar w:fldCharType="separate"/>
        </w:r>
        <w:r w:rsidR="0006477F">
          <w:rPr>
            <w:noProof/>
            <w:webHidden/>
          </w:rPr>
          <w:t>8</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69" w:history="1">
        <w:r w:rsidR="0006477F" w:rsidRPr="003A7C71">
          <w:rPr>
            <w:rStyle w:val="Hyperlink"/>
            <w:noProof/>
          </w:rPr>
          <w:t>Abbildung 2: Fragebogen als Gesprächsmedium</w:t>
        </w:r>
        <w:r w:rsidR="0006477F">
          <w:rPr>
            <w:noProof/>
            <w:webHidden/>
          </w:rPr>
          <w:tab/>
        </w:r>
        <w:r w:rsidR="0006477F">
          <w:rPr>
            <w:noProof/>
            <w:webHidden/>
          </w:rPr>
          <w:fldChar w:fldCharType="begin"/>
        </w:r>
        <w:r w:rsidR="0006477F">
          <w:rPr>
            <w:noProof/>
            <w:webHidden/>
          </w:rPr>
          <w:instrText xml:space="preserve"> PAGEREF _Toc862969 \h </w:instrText>
        </w:r>
        <w:r w:rsidR="0006477F">
          <w:rPr>
            <w:noProof/>
            <w:webHidden/>
          </w:rPr>
        </w:r>
        <w:r w:rsidR="0006477F">
          <w:rPr>
            <w:noProof/>
            <w:webHidden/>
          </w:rPr>
          <w:fldChar w:fldCharType="separate"/>
        </w:r>
        <w:r w:rsidR="0006477F">
          <w:rPr>
            <w:noProof/>
            <w:webHidden/>
          </w:rPr>
          <w:t>13</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70" w:history="1">
        <w:r w:rsidR="0006477F" w:rsidRPr="003A7C71">
          <w:rPr>
            <w:rStyle w:val="Hyperlink"/>
            <w:noProof/>
            <w:lang w:val="en-GB"/>
          </w:rPr>
          <w:t>Abbildung 3: Face-to-Face Befragung</w:t>
        </w:r>
        <w:r w:rsidR="0006477F">
          <w:rPr>
            <w:noProof/>
            <w:webHidden/>
          </w:rPr>
          <w:tab/>
        </w:r>
        <w:r w:rsidR="0006477F">
          <w:rPr>
            <w:noProof/>
            <w:webHidden/>
          </w:rPr>
          <w:fldChar w:fldCharType="begin"/>
        </w:r>
        <w:r w:rsidR="0006477F">
          <w:rPr>
            <w:noProof/>
            <w:webHidden/>
          </w:rPr>
          <w:instrText xml:space="preserve"> PAGEREF _Toc862970 \h </w:instrText>
        </w:r>
        <w:r w:rsidR="0006477F">
          <w:rPr>
            <w:noProof/>
            <w:webHidden/>
          </w:rPr>
        </w:r>
        <w:r w:rsidR="0006477F">
          <w:rPr>
            <w:noProof/>
            <w:webHidden/>
          </w:rPr>
          <w:fldChar w:fldCharType="separate"/>
        </w:r>
        <w:r w:rsidR="0006477F">
          <w:rPr>
            <w:noProof/>
            <w:webHidden/>
          </w:rPr>
          <w:t>14</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71" w:history="1">
        <w:r w:rsidR="0006477F" w:rsidRPr="003A7C71">
          <w:rPr>
            <w:rStyle w:val="Hyperlink"/>
            <w:noProof/>
            <w:lang w:val="en-US"/>
          </w:rPr>
          <w:t>Abbildung 4: Face-to-Face CAPI Befragung</w:t>
        </w:r>
        <w:r w:rsidR="0006477F">
          <w:rPr>
            <w:noProof/>
            <w:webHidden/>
          </w:rPr>
          <w:tab/>
        </w:r>
        <w:r w:rsidR="0006477F">
          <w:rPr>
            <w:noProof/>
            <w:webHidden/>
          </w:rPr>
          <w:fldChar w:fldCharType="begin"/>
        </w:r>
        <w:r w:rsidR="0006477F">
          <w:rPr>
            <w:noProof/>
            <w:webHidden/>
          </w:rPr>
          <w:instrText xml:space="preserve"> PAGEREF _Toc862971 \h </w:instrText>
        </w:r>
        <w:r w:rsidR="0006477F">
          <w:rPr>
            <w:noProof/>
            <w:webHidden/>
          </w:rPr>
        </w:r>
        <w:r w:rsidR="0006477F">
          <w:rPr>
            <w:noProof/>
            <w:webHidden/>
          </w:rPr>
          <w:fldChar w:fldCharType="separate"/>
        </w:r>
        <w:r w:rsidR="0006477F">
          <w:rPr>
            <w:noProof/>
            <w:webHidden/>
          </w:rPr>
          <w:t>15</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72" w:history="1">
        <w:r w:rsidR="0006477F" w:rsidRPr="003A7C71">
          <w:rPr>
            <w:rStyle w:val="Hyperlink"/>
            <w:noProof/>
          </w:rPr>
          <w:t>Abbildung 5: Telefonische Befragung</w:t>
        </w:r>
        <w:r w:rsidR="0006477F">
          <w:rPr>
            <w:noProof/>
            <w:webHidden/>
          </w:rPr>
          <w:tab/>
        </w:r>
        <w:r w:rsidR="0006477F">
          <w:rPr>
            <w:noProof/>
            <w:webHidden/>
          </w:rPr>
          <w:fldChar w:fldCharType="begin"/>
        </w:r>
        <w:r w:rsidR="0006477F">
          <w:rPr>
            <w:noProof/>
            <w:webHidden/>
          </w:rPr>
          <w:instrText xml:space="preserve"> PAGEREF _Toc862972 \h </w:instrText>
        </w:r>
        <w:r w:rsidR="0006477F">
          <w:rPr>
            <w:noProof/>
            <w:webHidden/>
          </w:rPr>
        </w:r>
        <w:r w:rsidR="0006477F">
          <w:rPr>
            <w:noProof/>
            <w:webHidden/>
          </w:rPr>
          <w:fldChar w:fldCharType="separate"/>
        </w:r>
        <w:r w:rsidR="0006477F">
          <w:rPr>
            <w:noProof/>
            <w:webHidden/>
          </w:rPr>
          <w:t>15</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73" w:history="1">
        <w:r w:rsidR="0006477F" w:rsidRPr="003A7C71">
          <w:rPr>
            <w:rStyle w:val="Hyperlink"/>
            <w:noProof/>
          </w:rPr>
          <w:t>Abbildung 6: Telefonische CATI Befragung</w:t>
        </w:r>
        <w:r w:rsidR="0006477F">
          <w:rPr>
            <w:noProof/>
            <w:webHidden/>
          </w:rPr>
          <w:tab/>
        </w:r>
        <w:r w:rsidR="0006477F">
          <w:rPr>
            <w:noProof/>
            <w:webHidden/>
          </w:rPr>
          <w:fldChar w:fldCharType="begin"/>
        </w:r>
        <w:r w:rsidR="0006477F">
          <w:rPr>
            <w:noProof/>
            <w:webHidden/>
          </w:rPr>
          <w:instrText xml:space="preserve"> PAGEREF _Toc862973 \h </w:instrText>
        </w:r>
        <w:r w:rsidR="0006477F">
          <w:rPr>
            <w:noProof/>
            <w:webHidden/>
          </w:rPr>
        </w:r>
        <w:r w:rsidR="0006477F">
          <w:rPr>
            <w:noProof/>
            <w:webHidden/>
          </w:rPr>
          <w:fldChar w:fldCharType="separate"/>
        </w:r>
        <w:r w:rsidR="0006477F">
          <w:rPr>
            <w:noProof/>
            <w:webHidden/>
          </w:rPr>
          <w:t>16</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74" w:history="1">
        <w:r w:rsidR="0006477F" w:rsidRPr="003A7C71">
          <w:rPr>
            <w:rStyle w:val="Hyperlink"/>
            <w:noProof/>
          </w:rPr>
          <w:t>Abbildung 7: Selbstständige Befragung</w:t>
        </w:r>
        <w:r w:rsidR="0006477F">
          <w:rPr>
            <w:noProof/>
            <w:webHidden/>
          </w:rPr>
          <w:tab/>
        </w:r>
        <w:r w:rsidR="0006477F">
          <w:rPr>
            <w:noProof/>
            <w:webHidden/>
          </w:rPr>
          <w:fldChar w:fldCharType="begin"/>
        </w:r>
        <w:r w:rsidR="0006477F">
          <w:rPr>
            <w:noProof/>
            <w:webHidden/>
          </w:rPr>
          <w:instrText xml:space="preserve"> PAGEREF _Toc862974 \h </w:instrText>
        </w:r>
        <w:r w:rsidR="0006477F">
          <w:rPr>
            <w:noProof/>
            <w:webHidden/>
          </w:rPr>
        </w:r>
        <w:r w:rsidR="0006477F">
          <w:rPr>
            <w:noProof/>
            <w:webHidden/>
          </w:rPr>
          <w:fldChar w:fldCharType="separate"/>
        </w:r>
        <w:r w:rsidR="0006477F">
          <w:rPr>
            <w:noProof/>
            <w:webHidden/>
          </w:rPr>
          <w:t>17</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75" w:history="1">
        <w:r w:rsidR="0006477F" w:rsidRPr="003A7C71">
          <w:rPr>
            <w:rStyle w:val="Hyperlink"/>
            <w:noProof/>
          </w:rPr>
          <w:t>Abbildung 8: Offene und Geschlossene Fragen</w:t>
        </w:r>
        <w:r w:rsidR="0006477F">
          <w:rPr>
            <w:noProof/>
            <w:webHidden/>
          </w:rPr>
          <w:tab/>
        </w:r>
        <w:r w:rsidR="0006477F">
          <w:rPr>
            <w:noProof/>
            <w:webHidden/>
          </w:rPr>
          <w:fldChar w:fldCharType="begin"/>
        </w:r>
        <w:r w:rsidR="0006477F">
          <w:rPr>
            <w:noProof/>
            <w:webHidden/>
          </w:rPr>
          <w:instrText xml:space="preserve"> PAGEREF _Toc862975 \h </w:instrText>
        </w:r>
        <w:r w:rsidR="0006477F">
          <w:rPr>
            <w:noProof/>
            <w:webHidden/>
          </w:rPr>
        </w:r>
        <w:r w:rsidR="0006477F">
          <w:rPr>
            <w:noProof/>
            <w:webHidden/>
          </w:rPr>
          <w:fldChar w:fldCharType="separate"/>
        </w:r>
        <w:r w:rsidR="0006477F">
          <w:rPr>
            <w:noProof/>
            <w:webHidden/>
          </w:rPr>
          <w:t>18</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76" w:history="1">
        <w:r w:rsidR="0006477F" w:rsidRPr="003A7C71">
          <w:rPr>
            <w:rStyle w:val="Hyperlink"/>
            <w:noProof/>
          </w:rPr>
          <w:t>Abbildung 9: Vorcodierte offene Fragen</w:t>
        </w:r>
        <w:r w:rsidR="0006477F">
          <w:rPr>
            <w:noProof/>
            <w:webHidden/>
          </w:rPr>
          <w:tab/>
        </w:r>
        <w:r w:rsidR="0006477F">
          <w:rPr>
            <w:noProof/>
            <w:webHidden/>
          </w:rPr>
          <w:fldChar w:fldCharType="begin"/>
        </w:r>
        <w:r w:rsidR="0006477F">
          <w:rPr>
            <w:noProof/>
            <w:webHidden/>
          </w:rPr>
          <w:instrText xml:space="preserve"> PAGEREF _Toc862976 \h </w:instrText>
        </w:r>
        <w:r w:rsidR="0006477F">
          <w:rPr>
            <w:noProof/>
            <w:webHidden/>
          </w:rPr>
        </w:r>
        <w:r w:rsidR="0006477F">
          <w:rPr>
            <w:noProof/>
            <w:webHidden/>
          </w:rPr>
          <w:fldChar w:fldCharType="separate"/>
        </w:r>
        <w:r w:rsidR="0006477F">
          <w:rPr>
            <w:noProof/>
            <w:webHidden/>
          </w:rPr>
          <w:t>19</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77" w:history="1">
        <w:r w:rsidR="0006477F" w:rsidRPr="003A7C71">
          <w:rPr>
            <w:rStyle w:val="Hyperlink"/>
            <w:noProof/>
          </w:rPr>
          <w:t>Abbildung 10: Multiple Choice Fragen</w:t>
        </w:r>
        <w:r w:rsidR="0006477F">
          <w:rPr>
            <w:noProof/>
            <w:webHidden/>
          </w:rPr>
          <w:tab/>
        </w:r>
        <w:r w:rsidR="0006477F">
          <w:rPr>
            <w:noProof/>
            <w:webHidden/>
          </w:rPr>
          <w:fldChar w:fldCharType="begin"/>
        </w:r>
        <w:r w:rsidR="0006477F">
          <w:rPr>
            <w:noProof/>
            <w:webHidden/>
          </w:rPr>
          <w:instrText xml:space="preserve"> PAGEREF _Toc862977 \h </w:instrText>
        </w:r>
        <w:r w:rsidR="0006477F">
          <w:rPr>
            <w:noProof/>
            <w:webHidden/>
          </w:rPr>
        </w:r>
        <w:r w:rsidR="0006477F">
          <w:rPr>
            <w:noProof/>
            <w:webHidden/>
          </w:rPr>
          <w:fldChar w:fldCharType="separate"/>
        </w:r>
        <w:r w:rsidR="0006477F">
          <w:rPr>
            <w:noProof/>
            <w:webHidden/>
          </w:rPr>
          <w:t>20</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78" w:history="1">
        <w:r w:rsidR="0006477F" w:rsidRPr="003A7C71">
          <w:rPr>
            <w:rStyle w:val="Hyperlink"/>
            <w:noProof/>
          </w:rPr>
          <w:t>Abbildung 11: Abschnitt von allen aufgelisteten Unternehmen</w:t>
        </w:r>
        <w:r w:rsidR="0006477F">
          <w:rPr>
            <w:noProof/>
            <w:webHidden/>
          </w:rPr>
          <w:tab/>
        </w:r>
        <w:r w:rsidR="0006477F">
          <w:rPr>
            <w:noProof/>
            <w:webHidden/>
          </w:rPr>
          <w:fldChar w:fldCharType="begin"/>
        </w:r>
        <w:r w:rsidR="0006477F">
          <w:rPr>
            <w:noProof/>
            <w:webHidden/>
          </w:rPr>
          <w:instrText xml:space="preserve"> PAGEREF _Toc862978 \h </w:instrText>
        </w:r>
        <w:r w:rsidR="0006477F">
          <w:rPr>
            <w:noProof/>
            <w:webHidden/>
          </w:rPr>
        </w:r>
        <w:r w:rsidR="0006477F">
          <w:rPr>
            <w:noProof/>
            <w:webHidden/>
          </w:rPr>
          <w:fldChar w:fldCharType="separate"/>
        </w:r>
        <w:r w:rsidR="0006477F">
          <w:rPr>
            <w:noProof/>
            <w:webHidden/>
          </w:rPr>
          <w:t>22</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79" w:history="1">
        <w:r w:rsidR="0006477F" w:rsidRPr="003A7C71">
          <w:rPr>
            <w:rStyle w:val="Hyperlink"/>
            <w:noProof/>
          </w:rPr>
          <w:t>Abbildung 12: Abschnitt von den in Wien befindlichen Unternehmen</w:t>
        </w:r>
        <w:r w:rsidR="0006477F">
          <w:rPr>
            <w:noProof/>
            <w:webHidden/>
          </w:rPr>
          <w:tab/>
        </w:r>
        <w:r w:rsidR="0006477F">
          <w:rPr>
            <w:noProof/>
            <w:webHidden/>
          </w:rPr>
          <w:fldChar w:fldCharType="begin"/>
        </w:r>
        <w:r w:rsidR="0006477F">
          <w:rPr>
            <w:noProof/>
            <w:webHidden/>
          </w:rPr>
          <w:instrText xml:space="preserve"> PAGEREF _Toc862979 \h </w:instrText>
        </w:r>
        <w:r w:rsidR="0006477F">
          <w:rPr>
            <w:noProof/>
            <w:webHidden/>
          </w:rPr>
        </w:r>
        <w:r w:rsidR="0006477F">
          <w:rPr>
            <w:noProof/>
            <w:webHidden/>
          </w:rPr>
          <w:fldChar w:fldCharType="separate"/>
        </w:r>
        <w:r w:rsidR="0006477F">
          <w:rPr>
            <w:noProof/>
            <w:webHidden/>
          </w:rPr>
          <w:t>22</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80" w:history="1">
        <w:r w:rsidR="0006477F" w:rsidRPr="003A7C71">
          <w:rPr>
            <w:rStyle w:val="Hyperlink"/>
            <w:noProof/>
          </w:rPr>
          <w:t>Abbildung 13: Unternehmen aus Kärnten</w:t>
        </w:r>
        <w:r w:rsidR="0006477F">
          <w:rPr>
            <w:noProof/>
            <w:webHidden/>
          </w:rPr>
          <w:tab/>
        </w:r>
        <w:r w:rsidR="0006477F">
          <w:rPr>
            <w:noProof/>
            <w:webHidden/>
          </w:rPr>
          <w:fldChar w:fldCharType="begin"/>
        </w:r>
        <w:r w:rsidR="0006477F">
          <w:rPr>
            <w:noProof/>
            <w:webHidden/>
          </w:rPr>
          <w:instrText xml:space="preserve"> PAGEREF _Toc862980 \h </w:instrText>
        </w:r>
        <w:r w:rsidR="0006477F">
          <w:rPr>
            <w:noProof/>
            <w:webHidden/>
          </w:rPr>
        </w:r>
        <w:r w:rsidR="0006477F">
          <w:rPr>
            <w:noProof/>
            <w:webHidden/>
          </w:rPr>
          <w:fldChar w:fldCharType="separate"/>
        </w:r>
        <w:r w:rsidR="0006477F">
          <w:rPr>
            <w:noProof/>
            <w:webHidden/>
          </w:rPr>
          <w:t>23</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81" w:history="1">
        <w:r w:rsidR="0006477F" w:rsidRPr="003A7C71">
          <w:rPr>
            <w:rStyle w:val="Hyperlink"/>
            <w:noProof/>
          </w:rPr>
          <w:t>Abbildung 14: Ausschnitt, aus den in Salzburg befindlichen Unternehmen</w:t>
        </w:r>
        <w:r w:rsidR="0006477F">
          <w:rPr>
            <w:noProof/>
            <w:webHidden/>
          </w:rPr>
          <w:tab/>
        </w:r>
        <w:r w:rsidR="0006477F">
          <w:rPr>
            <w:noProof/>
            <w:webHidden/>
          </w:rPr>
          <w:fldChar w:fldCharType="begin"/>
        </w:r>
        <w:r w:rsidR="0006477F">
          <w:rPr>
            <w:noProof/>
            <w:webHidden/>
          </w:rPr>
          <w:instrText xml:space="preserve"> PAGEREF _Toc862981 \h </w:instrText>
        </w:r>
        <w:r w:rsidR="0006477F">
          <w:rPr>
            <w:noProof/>
            <w:webHidden/>
          </w:rPr>
        </w:r>
        <w:r w:rsidR="0006477F">
          <w:rPr>
            <w:noProof/>
            <w:webHidden/>
          </w:rPr>
          <w:fldChar w:fldCharType="separate"/>
        </w:r>
        <w:r w:rsidR="0006477F">
          <w:rPr>
            <w:noProof/>
            <w:webHidden/>
          </w:rPr>
          <w:t>23</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82" w:history="1">
        <w:r w:rsidR="0006477F" w:rsidRPr="003A7C71">
          <w:rPr>
            <w:rStyle w:val="Hyperlink"/>
            <w:noProof/>
          </w:rPr>
          <w:t>Abbildung 15: Ausschnitt der Unternehmen, die in Niederösterreich sind</w:t>
        </w:r>
        <w:r w:rsidR="0006477F">
          <w:rPr>
            <w:noProof/>
            <w:webHidden/>
          </w:rPr>
          <w:tab/>
        </w:r>
        <w:r w:rsidR="0006477F">
          <w:rPr>
            <w:noProof/>
            <w:webHidden/>
          </w:rPr>
          <w:fldChar w:fldCharType="begin"/>
        </w:r>
        <w:r w:rsidR="0006477F">
          <w:rPr>
            <w:noProof/>
            <w:webHidden/>
          </w:rPr>
          <w:instrText xml:space="preserve"> PAGEREF _Toc862982 \h </w:instrText>
        </w:r>
        <w:r w:rsidR="0006477F">
          <w:rPr>
            <w:noProof/>
            <w:webHidden/>
          </w:rPr>
        </w:r>
        <w:r w:rsidR="0006477F">
          <w:rPr>
            <w:noProof/>
            <w:webHidden/>
          </w:rPr>
          <w:fldChar w:fldCharType="separate"/>
        </w:r>
        <w:r w:rsidR="0006477F">
          <w:rPr>
            <w:noProof/>
            <w:webHidden/>
          </w:rPr>
          <w:t>24</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83" w:history="1">
        <w:r w:rsidR="0006477F" w:rsidRPr="003A7C71">
          <w:rPr>
            <w:rStyle w:val="Hyperlink"/>
            <w:noProof/>
          </w:rPr>
          <w:t>Abbildung 16: Ausschnitt der Unternehmen, die in Oberösterreich sind</w:t>
        </w:r>
        <w:r w:rsidR="0006477F">
          <w:rPr>
            <w:noProof/>
            <w:webHidden/>
          </w:rPr>
          <w:tab/>
        </w:r>
        <w:r w:rsidR="0006477F">
          <w:rPr>
            <w:noProof/>
            <w:webHidden/>
          </w:rPr>
          <w:fldChar w:fldCharType="begin"/>
        </w:r>
        <w:r w:rsidR="0006477F">
          <w:rPr>
            <w:noProof/>
            <w:webHidden/>
          </w:rPr>
          <w:instrText xml:space="preserve"> PAGEREF _Toc862983 \h </w:instrText>
        </w:r>
        <w:r w:rsidR="0006477F">
          <w:rPr>
            <w:noProof/>
            <w:webHidden/>
          </w:rPr>
        </w:r>
        <w:r w:rsidR="0006477F">
          <w:rPr>
            <w:noProof/>
            <w:webHidden/>
          </w:rPr>
          <w:fldChar w:fldCharType="separate"/>
        </w:r>
        <w:r w:rsidR="0006477F">
          <w:rPr>
            <w:noProof/>
            <w:webHidden/>
          </w:rPr>
          <w:t>25</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r:id="rId55" w:anchor="_Toc862984" w:history="1">
        <w:r w:rsidR="0006477F" w:rsidRPr="003A7C71">
          <w:rPr>
            <w:rStyle w:val="Hyperlink"/>
            <w:noProof/>
          </w:rPr>
          <w:t>Abbildung 17: Struktur des Fragebogens</w:t>
        </w:r>
        <w:r w:rsidR="0006477F">
          <w:rPr>
            <w:noProof/>
            <w:webHidden/>
          </w:rPr>
          <w:tab/>
        </w:r>
        <w:r w:rsidR="0006477F">
          <w:rPr>
            <w:noProof/>
            <w:webHidden/>
          </w:rPr>
          <w:fldChar w:fldCharType="begin"/>
        </w:r>
        <w:r w:rsidR="0006477F">
          <w:rPr>
            <w:noProof/>
            <w:webHidden/>
          </w:rPr>
          <w:instrText xml:space="preserve"> PAGEREF _Toc862984 \h </w:instrText>
        </w:r>
        <w:r w:rsidR="0006477F">
          <w:rPr>
            <w:noProof/>
            <w:webHidden/>
          </w:rPr>
        </w:r>
        <w:r w:rsidR="0006477F">
          <w:rPr>
            <w:noProof/>
            <w:webHidden/>
          </w:rPr>
          <w:fldChar w:fldCharType="separate"/>
        </w:r>
        <w:r w:rsidR="0006477F">
          <w:rPr>
            <w:noProof/>
            <w:webHidden/>
          </w:rPr>
          <w:t>26</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r:id="rId56" w:anchor="_Toc862985" w:history="1">
        <w:r w:rsidR="0006477F" w:rsidRPr="003A7C71">
          <w:rPr>
            <w:rStyle w:val="Hyperlink"/>
            <w:noProof/>
          </w:rPr>
          <w:t>Abbildung 18: Anzahl &amp; Definitionen</w:t>
        </w:r>
        <w:r w:rsidR="0006477F">
          <w:rPr>
            <w:noProof/>
            <w:webHidden/>
          </w:rPr>
          <w:tab/>
        </w:r>
        <w:r w:rsidR="0006477F">
          <w:rPr>
            <w:noProof/>
            <w:webHidden/>
          </w:rPr>
          <w:fldChar w:fldCharType="begin"/>
        </w:r>
        <w:r w:rsidR="0006477F">
          <w:rPr>
            <w:noProof/>
            <w:webHidden/>
          </w:rPr>
          <w:instrText xml:space="preserve"> PAGEREF _Toc862985 \h </w:instrText>
        </w:r>
        <w:r w:rsidR="0006477F">
          <w:rPr>
            <w:noProof/>
            <w:webHidden/>
          </w:rPr>
        </w:r>
        <w:r w:rsidR="0006477F">
          <w:rPr>
            <w:noProof/>
            <w:webHidden/>
          </w:rPr>
          <w:fldChar w:fldCharType="separate"/>
        </w:r>
        <w:r w:rsidR="0006477F">
          <w:rPr>
            <w:noProof/>
            <w:webHidden/>
          </w:rPr>
          <w:t>29</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86" w:history="1">
        <w:r w:rsidR="0006477F" w:rsidRPr="003A7C71">
          <w:rPr>
            <w:rStyle w:val="Hyperlink"/>
            <w:noProof/>
          </w:rPr>
          <w:t>Abbildung 19: Implementierungszeitraum-Frage</w:t>
        </w:r>
        <w:r w:rsidR="0006477F">
          <w:rPr>
            <w:noProof/>
            <w:webHidden/>
          </w:rPr>
          <w:tab/>
        </w:r>
        <w:r w:rsidR="0006477F">
          <w:rPr>
            <w:noProof/>
            <w:webHidden/>
          </w:rPr>
          <w:fldChar w:fldCharType="begin"/>
        </w:r>
        <w:r w:rsidR="0006477F">
          <w:rPr>
            <w:noProof/>
            <w:webHidden/>
          </w:rPr>
          <w:instrText xml:space="preserve"> PAGEREF _Toc862986 \h </w:instrText>
        </w:r>
        <w:r w:rsidR="0006477F">
          <w:rPr>
            <w:noProof/>
            <w:webHidden/>
          </w:rPr>
        </w:r>
        <w:r w:rsidR="0006477F">
          <w:rPr>
            <w:noProof/>
            <w:webHidden/>
          </w:rPr>
          <w:fldChar w:fldCharType="separate"/>
        </w:r>
        <w:r w:rsidR="0006477F">
          <w:rPr>
            <w:noProof/>
            <w:webHidden/>
          </w:rPr>
          <w:t>30</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87" w:history="1">
        <w:r w:rsidR="0006477F" w:rsidRPr="003A7C71">
          <w:rPr>
            <w:rStyle w:val="Hyperlink"/>
            <w:noProof/>
          </w:rPr>
          <w:t>Abbildung 20: Einführungskosten-Frage</w:t>
        </w:r>
        <w:r w:rsidR="0006477F">
          <w:rPr>
            <w:noProof/>
            <w:webHidden/>
          </w:rPr>
          <w:tab/>
        </w:r>
        <w:r w:rsidR="0006477F">
          <w:rPr>
            <w:noProof/>
            <w:webHidden/>
          </w:rPr>
          <w:fldChar w:fldCharType="begin"/>
        </w:r>
        <w:r w:rsidR="0006477F">
          <w:rPr>
            <w:noProof/>
            <w:webHidden/>
          </w:rPr>
          <w:instrText xml:space="preserve"> PAGEREF _Toc862987 \h </w:instrText>
        </w:r>
        <w:r w:rsidR="0006477F">
          <w:rPr>
            <w:noProof/>
            <w:webHidden/>
          </w:rPr>
        </w:r>
        <w:r w:rsidR="0006477F">
          <w:rPr>
            <w:noProof/>
            <w:webHidden/>
          </w:rPr>
          <w:fldChar w:fldCharType="separate"/>
        </w:r>
        <w:r w:rsidR="0006477F">
          <w:rPr>
            <w:noProof/>
            <w:webHidden/>
          </w:rPr>
          <w:t>31</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88" w:history="1">
        <w:r w:rsidR="0006477F" w:rsidRPr="003A7C71">
          <w:rPr>
            <w:rStyle w:val="Hyperlink"/>
            <w:noProof/>
          </w:rPr>
          <w:t>Abbildung 21: Unterstütze Kernprozess-Frage</w:t>
        </w:r>
        <w:r w:rsidR="0006477F">
          <w:rPr>
            <w:noProof/>
            <w:webHidden/>
          </w:rPr>
          <w:tab/>
        </w:r>
        <w:r w:rsidR="0006477F">
          <w:rPr>
            <w:noProof/>
            <w:webHidden/>
          </w:rPr>
          <w:fldChar w:fldCharType="begin"/>
        </w:r>
        <w:r w:rsidR="0006477F">
          <w:rPr>
            <w:noProof/>
            <w:webHidden/>
          </w:rPr>
          <w:instrText xml:space="preserve"> PAGEREF _Toc862988 \h </w:instrText>
        </w:r>
        <w:r w:rsidR="0006477F">
          <w:rPr>
            <w:noProof/>
            <w:webHidden/>
          </w:rPr>
        </w:r>
        <w:r w:rsidR="0006477F">
          <w:rPr>
            <w:noProof/>
            <w:webHidden/>
          </w:rPr>
          <w:fldChar w:fldCharType="separate"/>
        </w:r>
        <w:r w:rsidR="0006477F">
          <w:rPr>
            <w:noProof/>
            <w:webHidden/>
          </w:rPr>
          <w:t>31</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89" w:history="1">
        <w:r w:rsidR="0006477F" w:rsidRPr="003A7C71">
          <w:rPr>
            <w:rStyle w:val="Hyperlink"/>
            <w:noProof/>
          </w:rPr>
          <w:t>Abbildung 22: Programmiersprache - Frage</w:t>
        </w:r>
        <w:r w:rsidR="0006477F">
          <w:rPr>
            <w:noProof/>
            <w:webHidden/>
          </w:rPr>
          <w:tab/>
        </w:r>
        <w:r w:rsidR="0006477F">
          <w:rPr>
            <w:noProof/>
            <w:webHidden/>
          </w:rPr>
          <w:fldChar w:fldCharType="begin"/>
        </w:r>
        <w:r w:rsidR="0006477F">
          <w:rPr>
            <w:noProof/>
            <w:webHidden/>
          </w:rPr>
          <w:instrText xml:space="preserve"> PAGEREF _Toc862989 \h </w:instrText>
        </w:r>
        <w:r w:rsidR="0006477F">
          <w:rPr>
            <w:noProof/>
            <w:webHidden/>
          </w:rPr>
        </w:r>
        <w:r w:rsidR="0006477F">
          <w:rPr>
            <w:noProof/>
            <w:webHidden/>
          </w:rPr>
          <w:fldChar w:fldCharType="separate"/>
        </w:r>
        <w:r w:rsidR="0006477F">
          <w:rPr>
            <w:noProof/>
            <w:webHidden/>
          </w:rPr>
          <w:t>32</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90" w:history="1">
        <w:r w:rsidR="0006477F" w:rsidRPr="003A7C71">
          <w:rPr>
            <w:rStyle w:val="Hyperlink"/>
            <w:noProof/>
          </w:rPr>
          <w:t>Abbildung 23: Architektur</w:t>
        </w:r>
        <w:r w:rsidR="0006477F">
          <w:rPr>
            <w:noProof/>
            <w:webHidden/>
          </w:rPr>
          <w:tab/>
        </w:r>
        <w:r w:rsidR="0006477F">
          <w:rPr>
            <w:noProof/>
            <w:webHidden/>
          </w:rPr>
          <w:fldChar w:fldCharType="begin"/>
        </w:r>
        <w:r w:rsidR="0006477F">
          <w:rPr>
            <w:noProof/>
            <w:webHidden/>
          </w:rPr>
          <w:instrText xml:space="preserve"> PAGEREF _Toc862990 \h </w:instrText>
        </w:r>
        <w:r w:rsidR="0006477F">
          <w:rPr>
            <w:noProof/>
            <w:webHidden/>
          </w:rPr>
        </w:r>
        <w:r w:rsidR="0006477F">
          <w:rPr>
            <w:noProof/>
            <w:webHidden/>
          </w:rPr>
          <w:fldChar w:fldCharType="separate"/>
        </w:r>
        <w:r w:rsidR="0006477F">
          <w:rPr>
            <w:noProof/>
            <w:webHidden/>
          </w:rPr>
          <w:t>33</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91" w:history="1">
        <w:r w:rsidR="0006477F" w:rsidRPr="003A7C71">
          <w:rPr>
            <w:rStyle w:val="Hyperlink"/>
            <w:noProof/>
          </w:rPr>
          <w:t>Abbildung 24: Architektur</w:t>
        </w:r>
        <w:r w:rsidR="0006477F">
          <w:rPr>
            <w:noProof/>
            <w:webHidden/>
          </w:rPr>
          <w:tab/>
        </w:r>
        <w:r w:rsidR="0006477F">
          <w:rPr>
            <w:noProof/>
            <w:webHidden/>
          </w:rPr>
          <w:fldChar w:fldCharType="begin"/>
        </w:r>
        <w:r w:rsidR="0006477F">
          <w:rPr>
            <w:noProof/>
            <w:webHidden/>
          </w:rPr>
          <w:instrText xml:space="preserve"> PAGEREF _Toc862991 \h </w:instrText>
        </w:r>
        <w:r w:rsidR="0006477F">
          <w:rPr>
            <w:noProof/>
            <w:webHidden/>
          </w:rPr>
        </w:r>
        <w:r w:rsidR="0006477F">
          <w:rPr>
            <w:noProof/>
            <w:webHidden/>
          </w:rPr>
          <w:fldChar w:fldCharType="separate"/>
        </w:r>
        <w:r w:rsidR="0006477F">
          <w:rPr>
            <w:noProof/>
            <w:webHidden/>
          </w:rPr>
          <w:t>33</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92" w:history="1">
        <w:r w:rsidR="0006477F" w:rsidRPr="003A7C71">
          <w:rPr>
            <w:rStyle w:val="Hyperlink"/>
            <w:noProof/>
          </w:rPr>
          <w:t>Abbildung 25: Architektur</w:t>
        </w:r>
        <w:r w:rsidR="0006477F">
          <w:rPr>
            <w:noProof/>
            <w:webHidden/>
          </w:rPr>
          <w:tab/>
        </w:r>
        <w:r w:rsidR="0006477F">
          <w:rPr>
            <w:noProof/>
            <w:webHidden/>
          </w:rPr>
          <w:fldChar w:fldCharType="begin"/>
        </w:r>
        <w:r w:rsidR="0006477F">
          <w:rPr>
            <w:noProof/>
            <w:webHidden/>
          </w:rPr>
          <w:instrText xml:space="preserve"> PAGEREF _Toc862992 \h </w:instrText>
        </w:r>
        <w:r w:rsidR="0006477F">
          <w:rPr>
            <w:noProof/>
            <w:webHidden/>
          </w:rPr>
        </w:r>
        <w:r w:rsidR="0006477F">
          <w:rPr>
            <w:noProof/>
            <w:webHidden/>
          </w:rPr>
          <w:fldChar w:fldCharType="separate"/>
        </w:r>
        <w:r w:rsidR="0006477F">
          <w:rPr>
            <w:noProof/>
            <w:webHidden/>
          </w:rPr>
          <w:t>34</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93" w:history="1">
        <w:r w:rsidR="0006477F" w:rsidRPr="003A7C71">
          <w:rPr>
            <w:rStyle w:val="Hyperlink"/>
            <w:noProof/>
          </w:rPr>
          <w:t>Abbildung 26: Typ</w:t>
        </w:r>
        <w:r w:rsidR="0006477F">
          <w:rPr>
            <w:noProof/>
            <w:webHidden/>
          </w:rPr>
          <w:tab/>
        </w:r>
        <w:r w:rsidR="0006477F">
          <w:rPr>
            <w:noProof/>
            <w:webHidden/>
          </w:rPr>
          <w:fldChar w:fldCharType="begin"/>
        </w:r>
        <w:r w:rsidR="0006477F">
          <w:rPr>
            <w:noProof/>
            <w:webHidden/>
          </w:rPr>
          <w:instrText xml:space="preserve"> PAGEREF _Toc862993 \h </w:instrText>
        </w:r>
        <w:r w:rsidR="0006477F">
          <w:rPr>
            <w:noProof/>
            <w:webHidden/>
          </w:rPr>
        </w:r>
        <w:r w:rsidR="0006477F">
          <w:rPr>
            <w:noProof/>
            <w:webHidden/>
          </w:rPr>
          <w:fldChar w:fldCharType="separate"/>
        </w:r>
        <w:r w:rsidR="0006477F">
          <w:rPr>
            <w:noProof/>
            <w:webHidden/>
          </w:rPr>
          <w:t>34</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94" w:history="1">
        <w:r w:rsidR="0006477F" w:rsidRPr="003A7C71">
          <w:rPr>
            <w:rStyle w:val="Hyperlink"/>
            <w:noProof/>
          </w:rPr>
          <w:t>Abbildung 27: Konnektoren</w:t>
        </w:r>
        <w:r w:rsidR="0006477F">
          <w:rPr>
            <w:noProof/>
            <w:webHidden/>
          </w:rPr>
          <w:tab/>
        </w:r>
        <w:r w:rsidR="0006477F">
          <w:rPr>
            <w:noProof/>
            <w:webHidden/>
          </w:rPr>
          <w:fldChar w:fldCharType="begin"/>
        </w:r>
        <w:r w:rsidR="0006477F">
          <w:rPr>
            <w:noProof/>
            <w:webHidden/>
          </w:rPr>
          <w:instrText xml:space="preserve"> PAGEREF _Toc862994 \h </w:instrText>
        </w:r>
        <w:r w:rsidR="0006477F">
          <w:rPr>
            <w:noProof/>
            <w:webHidden/>
          </w:rPr>
        </w:r>
        <w:r w:rsidR="0006477F">
          <w:rPr>
            <w:noProof/>
            <w:webHidden/>
          </w:rPr>
          <w:fldChar w:fldCharType="separate"/>
        </w:r>
        <w:r w:rsidR="0006477F">
          <w:rPr>
            <w:noProof/>
            <w:webHidden/>
          </w:rPr>
          <w:t>35</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95" w:history="1">
        <w:r w:rsidR="0006477F" w:rsidRPr="003A7C71">
          <w:rPr>
            <w:rStyle w:val="Hyperlink"/>
            <w:noProof/>
          </w:rPr>
          <w:t>Abbildung 28: Formate der Konnektoren</w:t>
        </w:r>
        <w:r w:rsidR="0006477F">
          <w:rPr>
            <w:noProof/>
            <w:webHidden/>
          </w:rPr>
          <w:tab/>
        </w:r>
        <w:r w:rsidR="0006477F">
          <w:rPr>
            <w:noProof/>
            <w:webHidden/>
          </w:rPr>
          <w:fldChar w:fldCharType="begin"/>
        </w:r>
        <w:r w:rsidR="0006477F">
          <w:rPr>
            <w:noProof/>
            <w:webHidden/>
          </w:rPr>
          <w:instrText xml:space="preserve"> PAGEREF _Toc862995 \h </w:instrText>
        </w:r>
        <w:r w:rsidR="0006477F">
          <w:rPr>
            <w:noProof/>
            <w:webHidden/>
          </w:rPr>
        </w:r>
        <w:r w:rsidR="0006477F">
          <w:rPr>
            <w:noProof/>
            <w:webHidden/>
          </w:rPr>
          <w:fldChar w:fldCharType="separate"/>
        </w:r>
        <w:r w:rsidR="0006477F">
          <w:rPr>
            <w:noProof/>
            <w:webHidden/>
          </w:rPr>
          <w:t>36</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96" w:history="1">
        <w:r w:rsidR="0006477F" w:rsidRPr="003A7C71">
          <w:rPr>
            <w:rStyle w:val="Hyperlink"/>
            <w:noProof/>
          </w:rPr>
          <w:t>Abbildung 29: Dokumentation</w:t>
        </w:r>
        <w:r w:rsidR="0006477F">
          <w:rPr>
            <w:noProof/>
            <w:webHidden/>
          </w:rPr>
          <w:tab/>
        </w:r>
        <w:r w:rsidR="0006477F">
          <w:rPr>
            <w:noProof/>
            <w:webHidden/>
          </w:rPr>
          <w:fldChar w:fldCharType="begin"/>
        </w:r>
        <w:r w:rsidR="0006477F">
          <w:rPr>
            <w:noProof/>
            <w:webHidden/>
          </w:rPr>
          <w:instrText xml:space="preserve"> PAGEREF _Toc862996 \h </w:instrText>
        </w:r>
        <w:r w:rsidR="0006477F">
          <w:rPr>
            <w:noProof/>
            <w:webHidden/>
          </w:rPr>
        </w:r>
        <w:r w:rsidR="0006477F">
          <w:rPr>
            <w:noProof/>
            <w:webHidden/>
          </w:rPr>
          <w:fldChar w:fldCharType="separate"/>
        </w:r>
        <w:r w:rsidR="0006477F">
          <w:rPr>
            <w:noProof/>
            <w:webHidden/>
          </w:rPr>
          <w:t>36</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97" w:history="1">
        <w:r w:rsidR="0006477F" w:rsidRPr="003A7C71">
          <w:rPr>
            <w:rStyle w:val="Hyperlink"/>
            <w:noProof/>
          </w:rPr>
          <w:t>Abbildung 30: Aufrechterhaltungskosten</w:t>
        </w:r>
        <w:r w:rsidR="0006477F">
          <w:rPr>
            <w:noProof/>
            <w:webHidden/>
          </w:rPr>
          <w:tab/>
        </w:r>
        <w:r w:rsidR="0006477F">
          <w:rPr>
            <w:noProof/>
            <w:webHidden/>
          </w:rPr>
          <w:fldChar w:fldCharType="begin"/>
        </w:r>
        <w:r w:rsidR="0006477F">
          <w:rPr>
            <w:noProof/>
            <w:webHidden/>
          </w:rPr>
          <w:instrText xml:space="preserve"> PAGEREF _Toc862997 \h </w:instrText>
        </w:r>
        <w:r w:rsidR="0006477F">
          <w:rPr>
            <w:noProof/>
            <w:webHidden/>
          </w:rPr>
        </w:r>
        <w:r w:rsidR="0006477F">
          <w:rPr>
            <w:noProof/>
            <w:webHidden/>
          </w:rPr>
          <w:fldChar w:fldCharType="separate"/>
        </w:r>
        <w:r w:rsidR="0006477F">
          <w:rPr>
            <w:noProof/>
            <w:webHidden/>
          </w:rPr>
          <w:t>37</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98" w:history="1">
        <w:r w:rsidR="0006477F" w:rsidRPr="003A7C71">
          <w:rPr>
            <w:rStyle w:val="Hyperlink"/>
            <w:noProof/>
          </w:rPr>
          <w:t>Abbildung 31: Aufrechterhaltungskosten</w:t>
        </w:r>
        <w:r w:rsidR="0006477F">
          <w:rPr>
            <w:noProof/>
            <w:webHidden/>
          </w:rPr>
          <w:tab/>
        </w:r>
        <w:r w:rsidR="0006477F">
          <w:rPr>
            <w:noProof/>
            <w:webHidden/>
          </w:rPr>
          <w:fldChar w:fldCharType="begin"/>
        </w:r>
        <w:r w:rsidR="0006477F">
          <w:rPr>
            <w:noProof/>
            <w:webHidden/>
          </w:rPr>
          <w:instrText xml:space="preserve"> PAGEREF _Toc862998 \h </w:instrText>
        </w:r>
        <w:r w:rsidR="0006477F">
          <w:rPr>
            <w:noProof/>
            <w:webHidden/>
          </w:rPr>
        </w:r>
        <w:r w:rsidR="0006477F">
          <w:rPr>
            <w:noProof/>
            <w:webHidden/>
          </w:rPr>
          <w:fldChar w:fldCharType="separate"/>
        </w:r>
        <w:r w:rsidR="0006477F">
          <w:rPr>
            <w:noProof/>
            <w:webHidden/>
          </w:rPr>
          <w:t>37</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2999" w:history="1">
        <w:r w:rsidR="0006477F" w:rsidRPr="003A7C71">
          <w:rPr>
            <w:rStyle w:val="Hyperlink"/>
            <w:noProof/>
          </w:rPr>
          <w:t>Abbildung 32: Upgrades</w:t>
        </w:r>
        <w:r w:rsidR="0006477F">
          <w:rPr>
            <w:noProof/>
            <w:webHidden/>
          </w:rPr>
          <w:tab/>
        </w:r>
        <w:r w:rsidR="0006477F">
          <w:rPr>
            <w:noProof/>
            <w:webHidden/>
          </w:rPr>
          <w:fldChar w:fldCharType="begin"/>
        </w:r>
        <w:r w:rsidR="0006477F">
          <w:rPr>
            <w:noProof/>
            <w:webHidden/>
          </w:rPr>
          <w:instrText xml:space="preserve"> PAGEREF _Toc862999 \h </w:instrText>
        </w:r>
        <w:r w:rsidR="0006477F">
          <w:rPr>
            <w:noProof/>
            <w:webHidden/>
          </w:rPr>
        </w:r>
        <w:r w:rsidR="0006477F">
          <w:rPr>
            <w:noProof/>
            <w:webHidden/>
          </w:rPr>
          <w:fldChar w:fldCharType="separate"/>
        </w:r>
        <w:r w:rsidR="0006477F">
          <w:rPr>
            <w:noProof/>
            <w:webHidden/>
          </w:rPr>
          <w:t>38</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3000" w:history="1">
        <w:r w:rsidR="0006477F" w:rsidRPr="003A7C71">
          <w:rPr>
            <w:rStyle w:val="Hyperlink"/>
            <w:noProof/>
          </w:rPr>
          <w:t>Abbildung 33: Zeitpunkt der Upgrades</w:t>
        </w:r>
        <w:r w:rsidR="0006477F">
          <w:rPr>
            <w:noProof/>
            <w:webHidden/>
          </w:rPr>
          <w:tab/>
        </w:r>
        <w:r w:rsidR="0006477F">
          <w:rPr>
            <w:noProof/>
            <w:webHidden/>
          </w:rPr>
          <w:fldChar w:fldCharType="begin"/>
        </w:r>
        <w:r w:rsidR="0006477F">
          <w:rPr>
            <w:noProof/>
            <w:webHidden/>
          </w:rPr>
          <w:instrText xml:space="preserve"> PAGEREF _Toc863000 \h </w:instrText>
        </w:r>
        <w:r w:rsidR="0006477F">
          <w:rPr>
            <w:noProof/>
            <w:webHidden/>
          </w:rPr>
        </w:r>
        <w:r w:rsidR="0006477F">
          <w:rPr>
            <w:noProof/>
            <w:webHidden/>
          </w:rPr>
          <w:fldChar w:fldCharType="separate"/>
        </w:r>
        <w:r w:rsidR="0006477F">
          <w:rPr>
            <w:noProof/>
            <w:webHidden/>
          </w:rPr>
          <w:t>38</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3001" w:history="1">
        <w:r w:rsidR="0006477F" w:rsidRPr="003A7C71">
          <w:rPr>
            <w:rStyle w:val="Hyperlink"/>
            <w:noProof/>
          </w:rPr>
          <w:t>Abbildung 34: Upgrades</w:t>
        </w:r>
        <w:r w:rsidR="0006477F">
          <w:rPr>
            <w:noProof/>
            <w:webHidden/>
          </w:rPr>
          <w:tab/>
        </w:r>
        <w:r w:rsidR="0006477F">
          <w:rPr>
            <w:noProof/>
            <w:webHidden/>
          </w:rPr>
          <w:fldChar w:fldCharType="begin"/>
        </w:r>
        <w:r w:rsidR="0006477F">
          <w:rPr>
            <w:noProof/>
            <w:webHidden/>
          </w:rPr>
          <w:instrText xml:space="preserve"> PAGEREF _Toc863001 \h </w:instrText>
        </w:r>
        <w:r w:rsidR="0006477F">
          <w:rPr>
            <w:noProof/>
            <w:webHidden/>
          </w:rPr>
        </w:r>
        <w:r w:rsidR="0006477F">
          <w:rPr>
            <w:noProof/>
            <w:webHidden/>
          </w:rPr>
          <w:fldChar w:fldCharType="separate"/>
        </w:r>
        <w:r w:rsidR="0006477F">
          <w:rPr>
            <w:noProof/>
            <w:webHidden/>
          </w:rPr>
          <w:t>39</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3002" w:history="1">
        <w:r w:rsidR="0006477F" w:rsidRPr="003A7C71">
          <w:rPr>
            <w:rStyle w:val="Hyperlink"/>
            <w:noProof/>
          </w:rPr>
          <w:t>Abbildung 35: Probleme</w:t>
        </w:r>
        <w:r w:rsidR="0006477F">
          <w:rPr>
            <w:noProof/>
            <w:webHidden/>
          </w:rPr>
          <w:tab/>
        </w:r>
        <w:r w:rsidR="0006477F">
          <w:rPr>
            <w:noProof/>
            <w:webHidden/>
          </w:rPr>
          <w:fldChar w:fldCharType="begin"/>
        </w:r>
        <w:r w:rsidR="0006477F">
          <w:rPr>
            <w:noProof/>
            <w:webHidden/>
          </w:rPr>
          <w:instrText xml:space="preserve"> PAGEREF _Toc863002 \h </w:instrText>
        </w:r>
        <w:r w:rsidR="0006477F">
          <w:rPr>
            <w:noProof/>
            <w:webHidden/>
          </w:rPr>
        </w:r>
        <w:r w:rsidR="0006477F">
          <w:rPr>
            <w:noProof/>
            <w:webHidden/>
          </w:rPr>
          <w:fldChar w:fldCharType="separate"/>
        </w:r>
        <w:r w:rsidR="0006477F">
          <w:rPr>
            <w:noProof/>
            <w:webHidden/>
          </w:rPr>
          <w:t>39</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3003" w:history="1">
        <w:r w:rsidR="0006477F" w:rsidRPr="003A7C71">
          <w:rPr>
            <w:rStyle w:val="Hyperlink"/>
            <w:noProof/>
          </w:rPr>
          <w:t>Abbildung 36: Ablösegedanke</w:t>
        </w:r>
        <w:r w:rsidR="0006477F">
          <w:rPr>
            <w:noProof/>
            <w:webHidden/>
          </w:rPr>
          <w:tab/>
        </w:r>
        <w:r w:rsidR="0006477F">
          <w:rPr>
            <w:noProof/>
            <w:webHidden/>
          </w:rPr>
          <w:fldChar w:fldCharType="begin"/>
        </w:r>
        <w:r w:rsidR="0006477F">
          <w:rPr>
            <w:noProof/>
            <w:webHidden/>
          </w:rPr>
          <w:instrText xml:space="preserve"> PAGEREF _Toc863003 \h </w:instrText>
        </w:r>
        <w:r w:rsidR="0006477F">
          <w:rPr>
            <w:noProof/>
            <w:webHidden/>
          </w:rPr>
        </w:r>
        <w:r w:rsidR="0006477F">
          <w:rPr>
            <w:noProof/>
            <w:webHidden/>
          </w:rPr>
          <w:fldChar w:fldCharType="separate"/>
        </w:r>
        <w:r w:rsidR="0006477F">
          <w:rPr>
            <w:noProof/>
            <w:webHidden/>
          </w:rPr>
          <w:t>40</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3004" w:history="1">
        <w:r w:rsidR="0006477F" w:rsidRPr="003A7C71">
          <w:rPr>
            <w:rStyle w:val="Hyperlink"/>
            <w:noProof/>
          </w:rPr>
          <w:t>Abbildung 37: Erneutes Durchführen des Fragebogens</w:t>
        </w:r>
        <w:r w:rsidR="0006477F">
          <w:rPr>
            <w:noProof/>
            <w:webHidden/>
          </w:rPr>
          <w:tab/>
        </w:r>
        <w:r w:rsidR="0006477F">
          <w:rPr>
            <w:noProof/>
            <w:webHidden/>
          </w:rPr>
          <w:fldChar w:fldCharType="begin"/>
        </w:r>
        <w:r w:rsidR="0006477F">
          <w:rPr>
            <w:noProof/>
            <w:webHidden/>
          </w:rPr>
          <w:instrText xml:space="preserve"> PAGEREF _Toc863004 \h </w:instrText>
        </w:r>
        <w:r w:rsidR="0006477F">
          <w:rPr>
            <w:noProof/>
            <w:webHidden/>
          </w:rPr>
        </w:r>
        <w:r w:rsidR="0006477F">
          <w:rPr>
            <w:noProof/>
            <w:webHidden/>
          </w:rPr>
          <w:fldChar w:fldCharType="separate"/>
        </w:r>
        <w:r w:rsidR="0006477F">
          <w:rPr>
            <w:noProof/>
            <w:webHidden/>
          </w:rPr>
          <w:t>41</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3005" w:history="1">
        <w:r w:rsidR="0006477F" w:rsidRPr="003A7C71">
          <w:rPr>
            <w:rStyle w:val="Hyperlink"/>
            <w:noProof/>
          </w:rPr>
          <w:t>Abbildung 38: Abschlussteil A</w:t>
        </w:r>
        <w:r w:rsidR="0006477F">
          <w:rPr>
            <w:noProof/>
            <w:webHidden/>
          </w:rPr>
          <w:tab/>
        </w:r>
        <w:r w:rsidR="0006477F">
          <w:rPr>
            <w:noProof/>
            <w:webHidden/>
          </w:rPr>
          <w:fldChar w:fldCharType="begin"/>
        </w:r>
        <w:r w:rsidR="0006477F">
          <w:rPr>
            <w:noProof/>
            <w:webHidden/>
          </w:rPr>
          <w:instrText xml:space="preserve"> PAGEREF _Toc863005 \h </w:instrText>
        </w:r>
        <w:r w:rsidR="0006477F">
          <w:rPr>
            <w:noProof/>
            <w:webHidden/>
          </w:rPr>
        </w:r>
        <w:r w:rsidR="0006477F">
          <w:rPr>
            <w:noProof/>
            <w:webHidden/>
          </w:rPr>
          <w:fldChar w:fldCharType="separate"/>
        </w:r>
        <w:r w:rsidR="0006477F">
          <w:rPr>
            <w:noProof/>
            <w:webHidden/>
          </w:rPr>
          <w:t>42</w:t>
        </w:r>
        <w:r w:rsidR="0006477F">
          <w:rPr>
            <w:noProof/>
            <w:webHidden/>
          </w:rPr>
          <w:fldChar w:fldCharType="end"/>
        </w:r>
      </w:hyperlink>
    </w:p>
    <w:p w:rsidR="0006477F" w:rsidRDefault="00E162A6">
      <w:pPr>
        <w:pStyle w:val="Abbildungsverzeichnis"/>
        <w:tabs>
          <w:tab w:val="right" w:leader="dot" w:pos="9401"/>
        </w:tabs>
        <w:rPr>
          <w:rFonts w:asciiTheme="minorHAnsi" w:eastAsiaTheme="minorEastAsia" w:hAnsiTheme="minorHAnsi"/>
          <w:noProof/>
          <w:lang w:eastAsia="de-AT"/>
        </w:rPr>
      </w:pPr>
      <w:hyperlink w:anchor="_Toc863006" w:history="1">
        <w:r w:rsidR="0006477F" w:rsidRPr="003A7C71">
          <w:rPr>
            <w:rStyle w:val="Hyperlink"/>
            <w:noProof/>
          </w:rPr>
          <w:t>Abbildung 39: Abschlussteil B</w:t>
        </w:r>
        <w:r w:rsidR="0006477F">
          <w:rPr>
            <w:noProof/>
            <w:webHidden/>
          </w:rPr>
          <w:tab/>
        </w:r>
        <w:r w:rsidR="0006477F">
          <w:rPr>
            <w:noProof/>
            <w:webHidden/>
          </w:rPr>
          <w:fldChar w:fldCharType="begin"/>
        </w:r>
        <w:r w:rsidR="0006477F">
          <w:rPr>
            <w:noProof/>
            <w:webHidden/>
          </w:rPr>
          <w:instrText xml:space="preserve"> PAGEREF _Toc863006 \h </w:instrText>
        </w:r>
        <w:r w:rsidR="0006477F">
          <w:rPr>
            <w:noProof/>
            <w:webHidden/>
          </w:rPr>
        </w:r>
        <w:r w:rsidR="0006477F">
          <w:rPr>
            <w:noProof/>
            <w:webHidden/>
          </w:rPr>
          <w:fldChar w:fldCharType="separate"/>
        </w:r>
        <w:r w:rsidR="0006477F">
          <w:rPr>
            <w:noProof/>
            <w:webHidden/>
          </w:rPr>
          <w:t>43</w:t>
        </w:r>
        <w:r w:rsidR="0006477F">
          <w:rPr>
            <w:noProof/>
            <w:webHidden/>
          </w:rPr>
          <w:fldChar w:fldCharType="end"/>
        </w:r>
      </w:hyperlink>
    </w:p>
    <w:p w:rsidR="003F542A" w:rsidRDefault="003F542A" w:rsidP="0072313D">
      <w:pPr>
        <w:pStyle w:val="StandardJKU"/>
      </w:pPr>
      <w:r>
        <w:fldChar w:fldCharType="end"/>
      </w:r>
    </w:p>
    <w:p w:rsidR="003B6695" w:rsidRDefault="003B6695">
      <w:pPr>
        <w:spacing w:after="160" w:line="259" w:lineRule="auto"/>
        <w:rPr>
          <w:lang w:val="de-DE"/>
        </w:rPr>
      </w:pPr>
      <w:r>
        <w:br w:type="page"/>
      </w:r>
    </w:p>
    <w:p w:rsidR="00D27F79" w:rsidRPr="00D27F79" w:rsidRDefault="00D27F79" w:rsidP="00D27F79">
      <w:pPr>
        <w:pStyle w:val="berschrift1"/>
      </w:pPr>
      <w:bookmarkStart w:id="100" w:name="_Toc863053"/>
      <w:r>
        <w:lastRenderedPageBreak/>
        <w:t>Literaturverze</w:t>
      </w:r>
      <w:r w:rsidR="005A6A0D">
        <w:t>i</w:t>
      </w:r>
      <w:r>
        <w:t>chnis</w:t>
      </w:r>
      <w:bookmarkEnd w:id="100"/>
    </w:p>
    <w:p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 xml:space="preserve">B. Shahzad, A. M. Abdullatif, N. Ikram, and A. Mashkoor, “Build Software or Buy: A Study on Developing Large Scale Software,” </w:t>
      </w:r>
      <w:r w:rsidRPr="00012176">
        <w:rPr>
          <w:rFonts w:cs="Arial"/>
          <w:i/>
          <w:iCs/>
          <w:noProof/>
          <w:szCs w:val="24"/>
          <w:lang w:val="en-GB"/>
        </w:rPr>
        <w:t>IEEE Access</w:t>
      </w:r>
      <w:r w:rsidRPr="00012176">
        <w:rPr>
          <w:rFonts w:cs="Arial"/>
          <w:noProof/>
          <w:szCs w:val="24"/>
          <w:lang w:val="en-GB"/>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Pr="00853ECA" w:rsidRDefault="0034629E" w:rsidP="0034629E">
      <w:pPr>
        <w:widowControl w:val="0"/>
        <w:autoSpaceDE w:val="0"/>
        <w:autoSpaceDN w:val="0"/>
        <w:adjustRightInd w:val="0"/>
        <w:spacing w:line="240" w:lineRule="exact"/>
        <w:ind w:left="640" w:hanging="640"/>
        <w:rPr>
          <w:rFonts w:cs="Arial"/>
          <w:noProof/>
          <w:szCs w:val="24"/>
          <w:lang w:val="en-GB"/>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xml:space="preserve">. </w:t>
      </w:r>
      <w:r w:rsidRPr="00853ECA">
        <w:rPr>
          <w:rFonts w:cs="Arial"/>
          <w:noProof/>
          <w:szCs w:val="24"/>
          <w:lang w:val="en-GB"/>
        </w:rPr>
        <w:t>2017.</w:t>
      </w:r>
    </w:p>
    <w:p w:rsidR="00020FC5" w:rsidRPr="00853ECA" w:rsidRDefault="002860F3" w:rsidP="0034629E">
      <w:pPr>
        <w:widowControl w:val="0"/>
        <w:autoSpaceDE w:val="0"/>
        <w:autoSpaceDN w:val="0"/>
        <w:adjustRightInd w:val="0"/>
        <w:spacing w:line="240" w:lineRule="exact"/>
        <w:ind w:left="640" w:hanging="640"/>
        <w:rPr>
          <w:rFonts w:cs="Arial"/>
          <w:noProof/>
          <w:szCs w:val="24"/>
          <w:lang w:val="en-GB"/>
        </w:rPr>
      </w:pPr>
      <w:r w:rsidRPr="00853ECA">
        <w:rPr>
          <w:rFonts w:cs="Arial"/>
          <w:noProof/>
          <w:szCs w:val="24"/>
          <w:lang w:val="en-GB"/>
        </w:rPr>
        <w:t>[5]</w:t>
      </w:r>
      <w:r w:rsidRPr="00853ECA">
        <w:rPr>
          <w:rFonts w:cs="Arial"/>
          <w:noProof/>
          <w:szCs w:val="24"/>
          <w:lang w:val="en-GB"/>
        </w:rPr>
        <w:tab/>
      </w:r>
      <w:r w:rsidR="00020FC5" w:rsidRPr="00853ECA">
        <w:rPr>
          <w:rFonts w:cs="Arial"/>
          <w:noProof/>
          <w:szCs w:val="24"/>
          <w:lang w:val="en-GB"/>
        </w:rPr>
        <w:t xml:space="preserve">Nuno, A; St John, F, </w:t>
      </w:r>
      <w:r w:rsidR="00020FC5" w:rsidRPr="00853ECA">
        <w:rPr>
          <w:rFonts w:cs="Arial"/>
          <w:i/>
          <w:noProof/>
          <w:szCs w:val="24"/>
          <w:lang w:val="en-GB"/>
        </w:rPr>
        <w:t>How to ask sensitive questions in conservation: A review of specialised questioning techniques</w:t>
      </w:r>
      <w:r w:rsidR="00020FC5" w:rsidRPr="00853ECA">
        <w:rPr>
          <w:rFonts w:cs="Arial"/>
          <w:noProof/>
          <w:szCs w:val="24"/>
          <w:lang w:val="en-GB"/>
        </w:rPr>
        <w:t>, 22 October 2014</w:t>
      </w:r>
    </w:p>
    <w:p w:rsidR="00020FC5" w:rsidRPr="00020FC5" w:rsidRDefault="002860F3" w:rsidP="00020FC5">
      <w:pPr>
        <w:widowControl w:val="0"/>
        <w:autoSpaceDE w:val="0"/>
        <w:autoSpaceDN w:val="0"/>
        <w:adjustRightInd w:val="0"/>
        <w:spacing w:line="240" w:lineRule="exact"/>
        <w:ind w:left="640" w:hanging="640"/>
        <w:rPr>
          <w:rFonts w:cs="Arial"/>
          <w:i/>
          <w:noProof/>
          <w:szCs w:val="24"/>
          <w:lang w:val="en-GB"/>
        </w:rPr>
      </w:pPr>
      <w:r w:rsidRPr="00020FC5">
        <w:rPr>
          <w:rFonts w:cs="Arial"/>
          <w:noProof/>
          <w:szCs w:val="24"/>
          <w:lang w:val="en-GB"/>
        </w:rPr>
        <w:t>[6]</w:t>
      </w:r>
      <w:r w:rsidRPr="00020FC5">
        <w:rPr>
          <w:rFonts w:cs="Arial"/>
          <w:i/>
          <w:noProof/>
          <w:szCs w:val="24"/>
          <w:lang w:val="en-GB"/>
        </w:rPr>
        <w:tab/>
      </w:r>
      <w:r w:rsidR="00020FC5" w:rsidRPr="00020FC5">
        <w:rPr>
          <w:rFonts w:cs="Arial"/>
          <w:noProof/>
          <w:szCs w:val="24"/>
          <w:lang w:val="en-GB"/>
        </w:rPr>
        <w:t>A. Williams</w:t>
      </w:r>
      <w:r w:rsidR="00020FC5" w:rsidRPr="00020FC5">
        <w:rPr>
          <w:rFonts w:cs="Arial"/>
          <w:i/>
          <w:noProof/>
          <w:szCs w:val="24"/>
          <w:lang w:val="en-GB"/>
        </w:rPr>
        <w:t xml:space="preserve">, How to Write and analyse a questionnaire, </w:t>
      </w:r>
      <w:r w:rsidR="00E162A6" w:rsidRPr="00E162A6">
        <w:rPr>
          <w:rFonts w:cs="Arial"/>
          <w:i/>
          <w:iCs/>
          <w:noProof/>
        </w:rPr>
        <w:t>J. Orthod.</w:t>
      </w:r>
      <w:r w:rsidR="00E162A6" w:rsidRPr="00E162A6">
        <w:rPr>
          <w:rFonts w:cs="Arial"/>
          <w:noProof/>
        </w:rPr>
        <w:t>, vol. 30, 2003.</w:t>
      </w:r>
    </w:p>
    <w:p w:rsidR="002E489E" w:rsidRPr="00020FC5" w:rsidRDefault="002E489E" w:rsidP="00020FC5">
      <w:pPr>
        <w:widowControl w:val="0"/>
        <w:autoSpaceDE w:val="0"/>
        <w:autoSpaceDN w:val="0"/>
        <w:adjustRightInd w:val="0"/>
        <w:spacing w:line="240" w:lineRule="exact"/>
        <w:ind w:left="640" w:hanging="640"/>
        <w:rPr>
          <w:rFonts w:cs="Arial"/>
          <w:noProof/>
          <w:lang w:val="en-GB"/>
        </w:rPr>
      </w:pPr>
      <w:r w:rsidRPr="00020FC5">
        <w:rPr>
          <w:rFonts w:cs="Arial"/>
          <w:noProof/>
          <w:lang w:val="en-GB"/>
        </w:rPr>
        <w:t>[</w:t>
      </w:r>
      <w:r w:rsidR="002860F3" w:rsidRPr="00020FC5">
        <w:rPr>
          <w:rFonts w:cs="Arial"/>
          <w:noProof/>
          <w:lang w:val="en-GB"/>
        </w:rPr>
        <w:t>7</w:t>
      </w:r>
      <w:r w:rsidRPr="00020FC5">
        <w:rPr>
          <w:rFonts w:cs="Arial"/>
          <w:noProof/>
          <w:lang w:val="en-GB"/>
        </w:rPr>
        <w:t>]</w:t>
      </w:r>
      <w:r w:rsidR="00F06753" w:rsidRPr="00020FC5">
        <w:rPr>
          <w:rFonts w:cs="Arial"/>
          <w:noProof/>
          <w:lang w:val="en-GB"/>
        </w:rPr>
        <w:tab/>
      </w:r>
      <w:r w:rsidR="001D6FC6" w:rsidRPr="001D6FC6">
        <w:rPr>
          <w:rFonts w:cs="Arial"/>
          <w:noProof/>
        </w:rPr>
        <w:t xml:space="preserve">P. Lietz, “Research into questionaire design,” </w:t>
      </w:r>
      <w:r w:rsidR="001D6FC6" w:rsidRPr="001D6FC6">
        <w:rPr>
          <w:rFonts w:cs="Arial"/>
          <w:i/>
          <w:iCs/>
          <w:noProof/>
        </w:rPr>
        <w:t>Int. J. Mark. Res.</w:t>
      </w:r>
      <w:r w:rsidR="001D6FC6" w:rsidRPr="001D6FC6">
        <w:rPr>
          <w:rFonts w:cs="Arial"/>
          <w:noProof/>
        </w:rPr>
        <w:t>, vol. 52, 2010.</w:t>
      </w:r>
    </w:p>
    <w:p w:rsidR="00167711" w:rsidRPr="003B3DDB" w:rsidRDefault="0017625A" w:rsidP="00167711">
      <w:pPr>
        <w:widowControl w:val="0"/>
        <w:autoSpaceDE w:val="0"/>
        <w:autoSpaceDN w:val="0"/>
        <w:adjustRightInd w:val="0"/>
        <w:spacing w:line="240" w:lineRule="exact"/>
        <w:ind w:left="640" w:hanging="640"/>
        <w:rPr>
          <w:rFonts w:cs="Arial"/>
          <w:noProof/>
        </w:rPr>
      </w:pPr>
      <w:r w:rsidRPr="00020FC5">
        <w:rPr>
          <w:rFonts w:cs="Arial"/>
          <w:noProof/>
        </w:rPr>
        <w:t>[</w:t>
      </w:r>
      <w:r w:rsidR="002860F3" w:rsidRPr="00020FC5">
        <w:rPr>
          <w:rFonts w:cs="Arial"/>
          <w:noProof/>
        </w:rPr>
        <w:t>8</w:t>
      </w:r>
      <w:r w:rsidRPr="00020FC5">
        <w:rPr>
          <w:rFonts w:cs="Arial"/>
          <w:noProof/>
        </w:rPr>
        <w:t>]</w:t>
      </w:r>
      <w:r w:rsidR="00F06753" w:rsidRPr="00020FC5">
        <w:rPr>
          <w:rFonts w:cs="Arial"/>
          <w:noProof/>
        </w:rPr>
        <w:tab/>
      </w:r>
      <w:r w:rsidR="00167711" w:rsidRPr="003B3DDB">
        <w:rPr>
          <w:rFonts w:cs="Arial"/>
          <w:noProof/>
        </w:rPr>
        <w:t xml:space="preserve">“Österreichs beste Arbeitgeber 2018 | trend.at.” [Online]. Available: https://www.trend.at/branchen/karrieren/oesterreichs-arbeitgeber-9503413 </w:t>
      </w:r>
    </w:p>
    <w:p w:rsidR="00340A25" w:rsidRPr="00167711" w:rsidRDefault="00167711" w:rsidP="00167711">
      <w:pPr>
        <w:widowControl w:val="0"/>
        <w:autoSpaceDE w:val="0"/>
        <w:autoSpaceDN w:val="0"/>
        <w:adjustRightInd w:val="0"/>
        <w:spacing w:line="240" w:lineRule="exact"/>
        <w:ind w:left="640" w:hanging="640"/>
      </w:pPr>
      <w:r w:rsidRPr="003B3DDB">
        <w:rPr>
          <w:rFonts w:cs="Arial"/>
          <w:noProof/>
        </w:rPr>
        <w:t xml:space="preserve">          [Accessed: 12-Feb-2019].</w:t>
      </w:r>
    </w:p>
    <w:p w:rsidR="00340A25" w:rsidRPr="00020FC5" w:rsidRDefault="006415A6" w:rsidP="00340A25">
      <w:pPr>
        <w:widowControl w:val="0"/>
        <w:autoSpaceDE w:val="0"/>
        <w:autoSpaceDN w:val="0"/>
        <w:adjustRightInd w:val="0"/>
        <w:spacing w:line="240" w:lineRule="exact"/>
        <w:ind w:left="640" w:hanging="640"/>
        <w:rPr>
          <w:rFonts w:cs="Arial"/>
          <w:noProof/>
          <w:szCs w:val="24"/>
        </w:rPr>
      </w:pPr>
      <w:r w:rsidRPr="00020FC5">
        <w:rPr>
          <w:rFonts w:cs="Arial"/>
          <w:noProof/>
        </w:rPr>
        <w:t>[9]</w:t>
      </w:r>
      <w:r w:rsidRPr="00020FC5">
        <w:rPr>
          <w:rFonts w:cs="Arial"/>
          <w:noProof/>
        </w:rPr>
        <w:tab/>
      </w:r>
      <w:r w:rsidR="00185FEF" w:rsidRPr="003B3DDB">
        <w:rPr>
          <w:rFonts w:cs="Arial"/>
          <w:noProof/>
        </w:rPr>
        <w:t>“Ranking | Nachrichten.at.” [Online]. Available: https://www.nachrichten.at/nachrichten/wirtschaft/top250/ranking/index2018.php [Accessed: 12-Feb-2019].</w:t>
      </w:r>
    </w:p>
    <w:p w:rsidR="00D8287B" w:rsidRPr="003B3DDB" w:rsidRDefault="00C157AD" w:rsidP="00D8287B">
      <w:pPr>
        <w:widowControl w:val="0"/>
        <w:autoSpaceDE w:val="0"/>
        <w:autoSpaceDN w:val="0"/>
        <w:adjustRightInd w:val="0"/>
        <w:spacing w:line="240" w:lineRule="exact"/>
        <w:ind w:left="640" w:hanging="640"/>
        <w:rPr>
          <w:rFonts w:cs="Arial"/>
          <w:noProof/>
        </w:rPr>
      </w:pPr>
      <w:r w:rsidRPr="001175A9">
        <w:rPr>
          <w:rFonts w:cs="Arial"/>
          <w:noProof/>
        </w:rPr>
        <w:t>[10]</w:t>
      </w:r>
      <w:r w:rsidRPr="001175A9">
        <w:rPr>
          <w:rFonts w:cs="Arial"/>
          <w:noProof/>
        </w:rPr>
        <w:tab/>
      </w:r>
      <w:r w:rsidR="00D8287B" w:rsidRPr="003B3DDB">
        <w:rPr>
          <w:rFonts w:cs="Arial"/>
          <w:noProof/>
        </w:rPr>
        <w:t xml:space="preserve">“ÖNACE-2008 Klassifikation,” 2015. [Online]. Available: https://www.gaw.institute/projekte/tiremo/sektoren.pdf </w:t>
      </w:r>
    </w:p>
    <w:p w:rsidR="00D8287B" w:rsidRDefault="00D8287B" w:rsidP="00D8287B">
      <w:pPr>
        <w:widowControl w:val="0"/>
        <w:autoSpaceDE w:val="0"/>
        <w:autoSpaceDN w:val="0"/>
        <w:adjustRightInd w:val="0"/>
        <w:spacing w:line="240" w:lineRule="exact"/>
        <w:ind w:left="640" w:hanging="640"/>
        <w:rPr>
          <w:rFonts w:cs="Arial"/>
          <w:sz w:val="23"/>
          <w:szCs w:val="23"/>
          <w:shd w:val="clear" w:color="auto" w:fill="FFFFFF"/>
        </w:rPr>
      </w:pPr>
      <w:r w:rsidRPr="003B3DDB">
        <w:rPr>
          <w:rFonts w:cs="Arial"/>
          <w:noProof/>
        </w:rPr>
        <w:t xml:space="preserve">          [Accessed: 12-Feb-2019].</w:t>
      </w:r>
      <w:r w:rsidR="00F06753" w:rsidRPr="00F06753">
        <w:rPr>
          <w:rFonts w:cs="Arial"/>
          <w:sz w:val="23"/>
          <w:szCs w:val="23"/>
          <w:shd w:val="clear" w:color="auto" w:fill="FFFFFF"/>
        </w:rPr>
        <w:t xml:space="preserve"> </w:t>
      </w:r>
    </w:p>
    <w:p w:rsidR="00535610" w:rsidRPr="003B3DDB" w:rsidRDefault="00C157AD" w:rsidP="00535610">
      <w:pPr>
        <w:widowControl w:val="0"/>
        <w:autoSpaceDE w:val="0"/>
        <w:autoSpaceDN w:val="0"/>
        <w:adjustRightInd w:val="0"/>
        <w:spacing w:line="240" w:lineRule="exact"/>
        <w:ind w:left="640" w:hanging="640"/>
        <w:rPr>
          <w:rFonts w:cs="Arial"/>
          <w:noProof/>
        </w:rPr>
      </w:pPr>
      <w:r w:rsidRPr="00F06753">
        <w:rPr>
          <w:rFonts w:cs="Arial"/>
          <w:sz w:val="23"/>
          <w:szCs w:val="23"/>
          <w:shd w:val="clear" w:color="auto" w:fill="FFFFFF"/>
          <w:lang w:val="en-GB"/>
        </w:rPr>
        <w:t>[11]</w:t>
      </w:r>
      <w:r w:rsidRPr="00F06753">
        <w:rPr>
          <w:rFonts w:cs="Arial"/>
          <w:sz w:val="23"/>
          <w:szCs w:val="23"/>
          <w:shd w:val="clear" w:color="auto" w:fill="FFFFFF"/>
          <w:lang w:val="en-GB"/>
        </w:rPr>
        <w:tab/>
      </w:r>
      <w:r w:rsidR="00535610" w:rsidRPr="003B3DDB">
        <w:rPr>
          <w:rFonts w:cs="Arial"/>
          <w:noProof/>
        </w:rPr>
        <w:t xml:space="preserve">“TIOBE Index | TIOBE - The Software Quality Company.” [Online]. Available: https://www.tiobe.com/tiobe-index/ </w:t>
      </w:r>
    </w:p>
    <w:p w:rsidR="00F06753" w:rsidRDefault="00535610" w:rsidP="00535610">
      <w:pPr>
        <w:widowControl w:val="0"/>
        <w:autoSpaceDE w:val="0"/>
        <w:autoSpaceDN w:val="0"/>
        <w:adjustRightInd w:val="0"/>
        <w:spacing w:line="240" w:lineRule="exact"/>
        <w:ind w:left="640" w:hanging="640"/>
        <w:rPr>
          <w:rFonts w:cs="Arial"/>
          <w:noProof/>
          <w:lang w:val="en-GB"/>
        </w:rPr>
      </w:pPr>
      <w:r w:rsidRPr="003B3DDB">
        <w:rPr>
          <w:rFonts w:cs="Arial"/>
          <w:noProof/>
        </w:rPr>
        <w:t xml:space="preserve">          [Accessed: 12-Feb-2019].</w:t>
      </w:r>
    </w:p>
    <w:p w:rsidR="005B7B87" w:rsidRPr="00E07CD4" w:rsidRDefault="005B7B87" w:rsidP="00E07CD4">
      <w:pPr>
        <w:widowControl w:val="0"/>
        <w:autoSpaceDE w:val="0"/>
        <w:autoSpaceDN w:val="0"/>
        <w:adjustRightInd w:val="0"/>
        <w:spacing w:line="240" w:lineRule="exact"/>
        <w:ind w:left="640" w:hanging="640"/>
      </w:pPr>
      <w:r w:rsidRPr="00F06753">
        <w:rPr>
          <w:rFonts w:cs="Arial"/>
          <w:noProof/>
          <w:lang w:val="en-GB"/>
        </w:rPr>
        <w:t>[12]</w:t>
      </w:r>
      <w:r w:rsidRPr="00F06753">
        <w:rPr>
          <w:rFonts w:cs="Arial"/>
          <w:noProof/>
          <w:lang w:val="en-GB"/>
        </w:rPr>
        <w:tab/>
      </w:r>
      <w:r w:rsidR="00F06753" w:rsidRPr="006415A6">
        <w:rPr>
          <w:lang w:val="en-GB"/>
        </w:rPr>
        <w:t>Marek Fuchs, Mick P. Couper, and Sue Ellen Hansen</w:t>
      </w:r>
      <w:r w:rsidR="00F06753">
        <w:rPr>
          <w:lang w:val="en-GB"/>
        </w:rPr>
        <w:t>, "</w:t>
      </w:r>
      <w:r w:rsidR="00F06753" w:rsidRPr="006415A6">
        <w:rPr>
          <w:lang w:val="en-GB"/>
        </w:rPr>
        <w:t>Technology Effects: Interview Duration in CAPI and Paper and Pencil Surveys</w:t>
      </w:r>
      <w:r w:rsidR="00F06753">
        <w:rPr>
          <w:lang w:val="en-GB"/>
        </w:rPr>
        <w:t xml:space="preserve">". </w:t>
      </w:r>
      <w:r w:rsidR="00F06753" w:rsidRPr="00853ECA">
        <w:t>FDV,2000.</w:t>
      </w:r>
    </w:p>
    <w:p w:rsidR="00E07CD4" w:rsidRPr="003B3DDB" w:rsidRDefault="00CC15E8" w:rsidP="00E07CD4">
      <w:pPr>
        <w:shd w:val="clear" w:color="auto" w:fill="FFFFFF"/>
        <w:spacing w:line="240" w:lineRule="auto"/>
        <w:rPr>
          <w:rFonts w:cs="Arial"/>
          <w:noProof/>
        </w:rPr>
      </w:pPr>
      <w:r w:rsidRPr="00853ECA">
        <w:rPr>
          <w:rFonts w:cs="Arial"/>
          <w:noProof/>
        </w:rPr>
        <w:t>[13]</w:t>
      </w:r>
      <w:r w:rsidR="00E07CD4">
        <w:rPr>
          <w:rFonts w:cs="Arial"/>
          <w:noProof/>
        </w:rPr>
        <w:t xml:space="preserve">    </w:t>
      </w:r>
      <w:r w:rsidR="00E07CD4" w:rsidRPr="003B3DDB">
        <w:rPr>
          <w:rFonts w:cs="Arial"/>
          <w:noProof/>
        </w:rPr>
        <w:t xml:space="preserve">“Revision von CAPI vom Do., 15.02.2018 - 15:49 • Definition | Gabler Wirtschaftslexikon.” </w:t>
      </w:r>
    </w:p>
    <w:p w:rsidR="00E07CD4" w:rsidRPr="003B3DDB" w:rsidRDefault="00E07CD4" w:rsidP="00E07CD4">
      <w:pPr>
        <w:shd w:val="clear" w:color="auto" w:fill="FFFFFF"/>
        <w:spacing w:line="240" w:lineRule="auto"/>
        <w:rPr>
          <w:rFonts w:cs="Arial"/>
          <w:noProof/>
        </w:rPr>
      </w:pPr>
      <w:r w:rsidRPr="003B3DDB">
        <w:rPr>
          <w:rFonts w:cs="Arial"/>
          <w:noProof/>
        </w:rPr>
        <w:t xml:space="preserve">          [Online]. Available: </w:t>
      </w:r>
    </w:p>
    <w:p w:rsidR="00E07CD4" w:rsidRPr="003B3DDB" w:rsidRDefault="00E07CD4" w:rsidP="00E07CD4">
      <w:pPr>
        <w:shd w:val="clear" w:color="auto" w:fill="FFFFFF"/>
        <w:spacing w:line="240" w:lineRule="auto"/>
        <w:rPr>
          <w:rFonts w:cs="Arial"/>
          <w:noProof/>
        </w:rPr>
      </w:pPr>
      <w:r w:rsidRPr="003B3DDB">
        <w:rPr>
          <w:rFonts w:cs="Arial"/>
          <w:noProof/>
        </w:rPr>
        <w:t xml:space="preserve">          https://wirtschaftslexikon.gabler.de/definition/capi-29492/version-253095                                                              </w:t>
      </w:r>
    </w:p>
    <w:p w:rsidR="00CC15E8" w:rsidRPr="00E07CD4" w:rsidRDefault="00E07CD4" w:rsidP="00E07CD4">
      <w:pPr>
        <w:shd w:val="clear" w:color="auto" w:fill="FFFFFF"/>
        <w:spacing w:line="240" w:lineRule="auto"/>
        <w:rPr>
          <w:rFonts w:cs="Arial"/>
          <w:color w:val="0A0A0A"/>
        </w:rPr>
      </w:pPr>
      <w:r w:rsidRPr="003B3DDB">
        <w:rPr>
          <w:rFonts w:cs="Arial"/>
          <w:color w:val="0A0A0A"/>
        </w:rPr>
        <w:t xml:space="preserve">          </w:t>
      </w:r>
      <w:r w:rsidRPr="003B3DDB">
        <w:rPr>
          <w:rFonts w:cs="Arial"/>
          <w:noProof/>
        </w:rPr>
        <w:t>[Accessed: 12-Feb-2019].</w:t>
      </w:r>
    </w:p>
    <w:p w:rsidR="007813E7" w:rsidRPr="003B3DDB" w:rsidRDefault="00CC15E8" w:rsidP="007813E7">
      <w:pPr>
        <w:widowControl w:val="0"/>
        <w:autoSpaceDE w:val="0"/>
        <w:autoSpaceDN w:val="0"/>
        <w:adjustRightInd w:val="0"/>
        <w:spacing w:line="240" w:lineRule="exact"/>
        <w:ind w:left="640" w:hanging="640"/>
        <w:rPr>
          <w:rFonts w:cs="Arial"/>
          <w:noProof/>
        </w:rPr>
      </w:pPr>
      <w:r>
        <w:rPr>
          <w:rFonts w:cs="Arial"/>
          <w:noProof/>
        </w:rPr>
        <w:t>[14]</w:t>
      </w:r>
      <w:r>
        <w:rPr>
          <w:rFonts w:cs="Arial"/>
          <w:noProof/>
        </w:rPr>
        <w:tab/>
      </w:r>
      <w:r w:rsidR="007813E7" w:rsidRPr="003B3DDB">
        <w:rPr>
          <w:rFonts w:cs="Arial"/>
          <w:noProof/>
        </w:rPr>
        <w:t xml:space="preserve">“Revision von CATI vom Do., 15.02.2018 - 15:49 • Definition | Gabler Wirtschaftslexikon.” [Online]. Available: </w:t>
      </w:r>
    </w:p>
    <w:p w:rsidR="007813E7" w:rsidRPr="003B3DDB" w:rsidRDefault="007813E7" w:rsidP="007813E7">
      <w:pPr>
        <w:widowControl w:val="0"/>
        <w:autoSpaceDE w:val="0"/>
        <w:autoSpaceDN w:val="0"/>
        <w:adjustRightInd w:val="0"/>
        <w:spacing w:line="240" w:lineRule="exact"/>
        <w:ind w:left="640" w:hanging="640"/>
        <w:rPr>
          <w:rFonts w:cs="Arial"/>
          <w:noProof/>
        </w:rPr>
      </w:pPr>
      <w:r w:rsidRPr="003B3DDB">
        <w:rPr>
          <w:rFonts w:cs="Arial"/>
          <w:noProof/>
        </w:rPr>
        <w:t xml:space="preserve">          https://wirtschaftslexikon.gabler.de/definition/cati-26989/version-250652 </w:t>
      </w:r>
    </w:p>
    <w:p w:rsidR="007813E7" w:rsidRPr="003B3DDB" w:rsidRDefault="007813E7" w:rsidP="007813E7">
      <w:pPr>
        <w:widowControl w:val="0"/>
        <w:autoSpaceDE w:val="0"/>
        <w:autoSpaceDN w:val="0"/>
        <w:adjustRightInd w:val="0"/>
        <w:spacing w:line="240" w:lineRule="exact"/>
        <w:ind w:left="640" w:hanging="640"/>
        <w:rPr>
          <w:rStyle w:val="Hervorhebung"/>
          <w:rFonts w:cs="Arial"/>
          <w:color w:val="0A0A0A"/>
          <w:shd w:val="clear" w:color="auto" w:fill="FFFFFF"/>
        </w:rPr>
      </w:pPr>
      <w:r w:rsidRPr="003B3DDB">
        <w:rPr>
          <w:rFonts w:cs="Arial"/>
          <w:noProof/>
        </w:rPr>
        <w:t xml:space="preserve">          [Accessed: 12-Feb-2019].</w:t>
      </w:r>
    </w:p>
    <w:p w:rsidR="00716DD3" w:rsidRDefault="007813E7" w:rsidP="00716DD3">
      <w:pPr>
        <w:widowControl w:val="0"/>
        <w:autoSpaceDE w:val="0"/>
        <w:autoSpaceDN w:val="0"/>
        <w:adjustRightInd w:val="0"/>
        <w:spacing w:line="240" w:lineRule="exact"/>
        <w:ind w:left="640" w:hanging="640"/>
        <w:rPr>
          <w:rFonts w:cs="Arial"/>
          <w:noProof/>
        </w:rPr>
      </w:pPr>
      <w:r>
        <w:rPr>
          <w:rFonts w:cs="Arial"/>
          <w:noProof/>
        </w:rPr>
        <w:t xml:space="preserve"> </w:t>
      </w:r>
      <w:r w:rsidR="00CC15E8">
        <w:rPr>
          <w:rFonts w:cs="Arial"/>
          <w:noProof/>
        </w:rPr>
        <w:t>[15]</w:t>
      </w:r>
      <w:r w:rsidR="00CC15E8">
        <w:rPr>
          <w:rFonts w:cs="Arial"/>
          <w:noProof/>
        </w:rPr>
        <w:tab/>
      </w:r>
      <w:r w:rsidR="00716DD3" w:rsidRPr="003B3DDB">
        <w:rPr>
          <w:rFonts w:cs="Arial"/>
          <w:noProof/>
        </w:rPr>
        <w:t>Erhebungsinstrument in Microsoft Forms</w:t>
      </w:r>
      <w:r w:rsidR="00716DD3">
        <w:rPr>
          <w:rFonts w:cs="Arial"/>
          <w:noProof/>
        </w:rPr>
        <w:t xml:space="preserve"> [Online]. Available: </w:t>
      </w:r>
      <w:r w:rsidR="00716DD3" w:rsidRPr="003B3DDB">
        <w:rPr>
          <w:rFonts w:cs="Arial"/>
          <w:noProof/>
        </w:rPr>
        <w:t>https://forms.office.com/Pages/ResponsePage.aspx?id=tpFzjWZtJUatpf9DfBoOnItiM6UDd7ZModAvTd8rualUQVpISVcxMDJPVUlCT0RPODNQS084RjY0RC4u</w:t>
      </w:r>
    </w:p>
    <w:p w:rsidR="00F06753" w:rsidRDefault="00716DD3" w:rsidP="00541D3F">
      <w:pPr>
        <w:widowControl w:val="0"/>
        <w:autoSpaceDE w:val="0"/>
        <w:autoSpaceDN w:val="0"/>
        <w:adjustRightInd w:val="0"/>
        <w:spacing w:line="240" w:lineRule="exact"/>
        <w:ind w:left="640" w:hanging="640"/>
        <w:rPr>
          <w:rFonts w:cs="Arial"/>
          <w:noProof/>
        </w:rPr>
      </w:pPr>
      <w:r>
        <w:rPr>
          <w:rFonts w:cs="Arial"/>
          <w:noProof/>
        </w:rPr>
        <w:t xml:space="preserve">          [Accessed: 12-Feb-2019]</w:t>
      </w:r>
      <w:r w:rsidR="005B507B">
        <w:rPr>
          <w:rFonts w:cs="Arial"/>
          <w:noProof/>
        </w:rPr>
        <w:t>.</w:t>
      </w:r>
      <w:bookmarkStart w:id="101" w:name="_GoBack"/>
      <w:bookmarkEnd w:id="101"/>
    </w:p>
    <w:p w:rsidR="00AB0814" w:rsidRPr="00E13EB8" w:rsidRDefault="00E4526D" w:rsidP="0034629E">
      <w:pPr>
        <w:widowControl w:val="0"/>
        <w:autoSpaceDE w:val="0"/>
        <w:autoSpaceDN w:val="0"/>
        <w:adjustRightInd w:val="0"/>
        <w:spacing w:line="240" w:lineRule="exact"/>
        <w:ind w:left="640" w:hanging="640"/>
        <w:rPr>
          <w:rFonts w:cs="Arial"/>
          <w:noProof/>
          <w:lang w:val="en-GB"/>
        </w:rPr>
      </w:pPr>
      <w:r w:rsidRPr="00AB0814">
        <w:rPr>
          <w:rFonts w:cs="Arial"/>
          <w:noProof/>
          <w:lang w:val="en-GB"/>
        </w:rPr>
        <w:t>[16]</w:t>
      </w:r>
      <w:r w:rsidRPr="00AB0814">
        <w:rPr>
          <w:rFonts w:cs="Arial"/>
          <w:noProof/>
          <w:lang w:val="en-GB"/>
        </w:rPr>
        <w:tab/>
      </w:r>
      <w:r w:rsidR="00E13EB8" w:rsidRPr="00E13EB8">
        <w:rPr>
          <w:rFonts w:cs="Arial"/>
          <w:noProof/>
        </w:rPr>
        <w:t>“Individualsoftware - Wirtschaftslexikon.” [Online]. Available: http://www.wirtschaftslexikon24.com/d/individualsoftware/individualsoftware.htm [Accessed: 12-Feb-2019].</w:t>
      </w:r>
    </w:p>
    <w:p w:rsidR="00E13EB8" w:rsidRDefault="00AB0814" w:rsidP="00AB0814">
      <w:pPr>
        <w:widowControl w:val="0"/>
        <w:autoSpaceDE w:val="0"/>
        <w:autoSpaceDN w:val="0"/>
        <w:adjustRightInd w:val="0"/>
        <w:spacing w:line="240" w:lineRule="exact"/>
        <w:ind w:left="640" w:hanging="640"/>
        <w:rPr>
          <w:rFonts w:cs="Arial"/>
          <w:noProof/>
          <w:szCs w:val="24"/>
        </w:rPr>
      </w:pPr>
      <w:r w:rsidRPr="00AB0814">
        <w:rPr>
          <w:rFonts w:cs="Arial"/>
          <w:noProof/>
        </w:rPr>
        <w:t xml:space="preserve"> </w:t>
      </w:r>
      <w:r w:rsidR="00E4526D" w:rsidRPr="00AB0814">
        <w:rPr>
          <w:rFonts w:cs="Arial"/>
          <w:noProof/>
        </w:rPr>
        <w:t>[17]</w:t>
      </w:r>
      <w:r w:rsidR="00E4526D" w:rsidRPr="00AB0814">
        <w:rPr>
          <w:rFonts w:cs="Arial"/>
          <w:noProof/>
        </w:rPr>
        <w:tab/>
      </w:r>
      <w:r w:rsidR="00E13EB8" w:rsidRPr="00E13EB8">
        <w:rPr>
          <w:rFonts w:cs="Arial"/>
          <w:noProof/>
          <w:szCs w:val="24"/>
        </w:rPr>
        <w:t xml:space="preserve">“Individualsoftware, Markt für — Enzyklopaedie der Wirtschaftsinformatik.” </w:t>
      </w:r>
    </w:p>
    <w:p w:rsidR="00E13EB8" w:rsidRDefault="00E13EB8" w:rsidP="00AB0814">
      <w:pPr>
        <w:widowControl w:val="0"/>
        <w:autoSpaceDE w:val="0"/>
        <w:autoSpaceDN w:val="0"/>
        <w:adjustRightInd w:val="0"/>
        <w:spacing w:line="240" w:lineRule="exact"/>
        <w:ind w:left="640" w:hanging="640"/>
        <w:rPr>
          <w:rFonts w:cs="Arial"/>
          <w:noProof/>
          <w:szCs w:val="24"/>
        </w:rPr>
      </w:pPr>
      <w:r>
        <w:rPr>
          <w:rFonts w:cs="Arial"/>
          <w:noProof/>
          <w:szCs w:val="24"/>
        </w:rPr>
        <w:t xml:space="preserve">          </w:t>
      </w:r>
      <w:r w:rsidRPr="00E13EB8">
        <w:rPr>
          <w:rFonts w:cs="Arial"/>
          <w:noProof/>
          <w:szCs w:val="24"/>
        </w:rPr>
        <w:t xml:space="preserve">[Online]. Available: </w:t>
      </w:r>
    </w:p>
    <w:p w:rsidR="00E13EB8" w:rsidRDefault="00E13EB8" w:rsidP="00AB0814">
      <w:pPr>
        <w:widowControl w:val="0"/>
        <w:autoSpaceDE w:val="0"/>
        <w:autoSpaceDN w:val="0"/>
        <w:adjustRightInd w:val="0"/>
        <w:spacing w:line="240" w:lineRule="exact"/>
        <w:ind w:left="640" w:hanging="640"/>
        <w:rPr>
          <w:rFonts w:cs="Arial"/>
          <w:noProof/>
          <w:szCs w:val="24"/>
        </w:rPr>
      </w:pPr>
      <w:r>
        <w:rPr>
          <w:rFonts w:cs="Arial"/>
          <w:noProof/>
          <w:szCs w:val="24"/>
        </w:rPr>
        <w:t xml:space="preserve">          </w:t>
      </w:r>
      <w:r w:rsidRPr="00E13EB8">
        <w:rPr>
          <w:rFonts w:cs="Arial"/>
          <w:noProof/>
          <w:szCs w:val="24"/>
        </w:rPr>
        <w:t xml:space="preserve">http://www.enzyklopaedie-der-wirtschaftsinformatik.de/lexikon/uebergreifendes/Kontext-und-Grundlagen/Markt/Softwaremarkt/Individualsoftware/index.html </w:t>
      </w:r>
    </w:p>
    <w:p w:rsidR="00AB0814" w:rsidRDefault="00E13EB8" w:rsidP="00AB0814">
      <w:pPr>
        <w:widowControl w:val="0"/>
        <w:autoSpaceDE w:val="0"/>
        <w:autoSpaceDN w:val="0"/>
        <w:adjustRightInd w:val="0"/>
        <w:spacing w:line="240" w:lineRule="exact"/>
        <w:ind w:left="640" w:hanging="640"/>
        <w:rPr>
          <w:rFonts w:cs="Arial"/>
          <w:noProof/>
        </w:rPr>
      </w:pPr>
      <w:r>
        <w:rPr>
          <w:rFonts w:cs="Arial"/>
          <w:noProof/>
          <w:szCs w:val="24"/>
        </w:rPr>
        <w:t xml:space="preserve">          </w:t>
      </w:r>
      <w:r w:rsidRPr="00E13EB8">
        <w:rPr>
          <w:rFonts w:cs="Arial"/>
          <w:noProof/>
          <w:szCs w:val="24"/>
        </w:rPr>
        <w:t>[Accessed: 12-Feb-2019].</w:t>
      </w:r>
    </w:p>
    <w:p w:rsidR="00E4526D" w:rsidRPr="00AB0814" w:rsidRDefault="00E4526D" w:rsidP="0034629E">
      <w:pPr>
        <w:widowControl w:val="0"/>
        <w:autoSpaceDE w:val="0"/>
        <w:autoSpaceDN w:val="0"/>
        <w:adjustRightInd w:val="0"/>
        <w:spacing w:line="240" w:lineRule="exact"/>
        <w:ind w:left="640" w:hanging="640"/>
        <w:rPr>
          <w:rFonts w:cs="Arial"/>
          <w:noProof/>
        </w:rPr>
      </w:pPr>
    </w:p>
    <w:p w:rsidR="001D7EB2" w:rsidRPr="009E04FE" w:rsidRDefault="00CD3B73" w:rsidP="00CC15E8">
      <w:pPr>
        <w:widowControl w:val="0"/>
        <w:autoSpaceDE w:val="0"/>
        <w:autoSpaceDN w:val="0"/>
        <w:adjustRightInd w:val="0"/>
        <w:rPr>
          <w:rFonts w:cs="Arial"/>
          <w:noProof/>
          <w:szCs w:val="24"/>
        </w:rPr>
      </w:pPr>
      <w:r>
        <w:rPr>
          <w:rFonts w:cs="Arial"/>
          <w:noProof/>
          <w:szCs w:val="24"/>
          <w:lang w:val="en-US"/>
        </w:rPr>
        <w:fldChar w:fldCharType="end"/>
      </w:r>
    </w:p>
    <w:sectPr w:rsidR="001D7EB2" w:rsidRPr="009E04FE" w:rsidSect="00A37968">
      <w:headerReference w:type="default" r:id="rId57"/>
      <w:footerReference w:type="default" r:id="rId58"/>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5A93" w:rsidRDefault="003C5A93" w:rsidP="000A78E0">
      <w:pPr>
        <w:spacing w:line="240" w:lineRule="auto"/>
      </w:pPr>
      <w:r>
        <w:separator/>
      </w:r>
    </w:p>
  </w:endnote>
  <w:endnote w:type="continuationSeparator" w:id="0">
    <w:p w:rsidR="003C5A93" w:rsidRDefault="003C5A93"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pPr>
      <w:pStyle w:val="Fuzeile"/>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E162A6" w:rsidRPr="00237B77" w:rsidRDefault="00E162A6" w:rsidP="00237B77">
                          <w:pPr>
                            <w:spacing w:line="220" w:lineRule="exact"/>
                            <w:rPr>
                              <w:rFonts w:cs="Arial"/>
                              <w:sz w:val="16"/>
                              <w:szCs w:val="16"/>
                            </w:rPr>
                          </w:pPr>
                          <w:r w:rsidRPr="00237B77">
                            <w:rPr>
                              <w:rFonts w:cs="Arial"/>
                              <w:sz w:val="16"/>
                              <w:szCs w:val="16"/>
                            </w:rPr>
                            <w:t>Altenberger Straße 69</w:t>
                          </w:r>
                        </w:p>
                        <w:p w:rsidR="00E162A6" w:rsidRPr="00237B77" w:rsidRDefault="00E162A6" w:rsidP="00237B77">
                          <w:pPr>
                            <w:spacing w:line="220" w:lineRule="exact"/>
                            <w:rPr>
                              <w:rFonts w:cs="Arial"/>
                              <w:sz w:val="16"/>
                              <w:szCs w:val="16"/>
                            </w:rPr>
                          </w:pPr>
                          <w:r w:rsidRPr="00237B77">
                            <w:rPr>
                              <w:rFonts w:cs="Arial"/>
                              <w:sz w:val="16"/>
                              <w:szCs w:val="16"/>
                            </w:rPr>
                            <w:t>4040 Linz, Österreich</w:t>
                          </w:r>
                        </w:p>
                        <w:p w:rsidR="00E162A6" w:rsidRPr="00237B77" w:rsidRDefault="00E162A6" w:rsidP="00237B77">
                          <w:pPr>
                            <w:spacing w:line="220" w:lineRule="exact"/>
                            <w:rPr>
                              <w:rFonts w:cs="Arial"/>
                              <w:sz w:val="16"/>
                              <w:szCs w:val="16"/>
                            </w:rPr>
                          </w:pPr>
                          <w:r w:rsidRPr="00237B77">
                            <w:rPr>
                              <w:rFonts w:cs="Arial"/>
                              <w:sz w:val="16"/>
                              <w:szCs w:val="16"/>
                            </w:rPr>
                            <w:t>www.jku.at</w:t>
                          </w:r>
                        </w:p>
                        <w:p w:rsidR="00E162A6" w:rsidRPr="00237B77" w:rsidRDefault="00E162A6"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31"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E162A6" w:rsidRPr="00237B77" w:rsidRDefault="00E162A6" w:rsidP="00237B77">
                    <w:pPr>
                      <w:spacing w:line="220" w:lineRule="exact"/>
                      <w:rPr>
                        <w:rFonts w:cs="Arial"/>
                        <w:sz w:val="16"/>
                        <w:szCs w:val="16"/>
                      </w:rPr>
                    </w:pPr>
                    <w:r w:rsidRPr="00237B77">
                      <w:rPr>
                        <w:rFonts w:cs="Arial"/>
                        <w:sz w:val="16"/>
                        <w:szCs w:val="16"/>
                      </w:rPr>
                      <w:t>Altenberger Straße 69</w:t>
                    </w:r>
                  </w:p>
                  <w:p w:rsidR="00E162A6" w:rsidRPr="00237B77" w:rsidRDefault="00E162A6" w:rsidP="00237B77">
                    <w:pPr>
                      <w:spacing w:line="220" w:lineRule="exact"/>
                      <w:rPr>
                        <w:rFonts w:cs="Arial"/>
                        <w:sz w:val="16"/>
                        <w:szCs w:val="16"/>
                      </w:rPr>
                    </w:pPr>
                    <w:r w:rsidRPr="00237B77">
                      <w:rPr>
                        <w:rFonts w:cs="Arial"/>
                        <w:sz w:val="16"/>
                        <w:szCs w:val="16"/>
                      </w:rPr>
                      <w:t>4040 Linz, Österreich</w:t>
                    </w:r>
                  </w:p>
                  <w:p w:rsidR="00E162A6" w:rsidRPr="00237B77" w:rsidRDefault="00E162A6" w:rsidP="00237B77">
                    <w:pPr>
                      <w:spacing w:line="220" w:lineRule="exact"/>
                      <w:rPr>
                        <w:rFonts w:cs="Arial"/>
                        <w:sz w:val="16"/>
                        <w:szCs w:val="16"/>
                      </w:rPr>
                    </w:pPr>
                    <w:r w:rsidRPr="00237B77">
                      <w:rPr>
                        <w:rFonts w:cs="Arial"/>
                        <w:sz w:val="16"/>
                        <w:szCs w:val="16"/>
                      </w:rPr>
                      <w:t>www.jku.at</w:t>
                    </w:r>
                  </w:p>
                  <w:p w:rsidR="00E162A6" w:rsidRPr="00237B77" w:rsidRDefault="00E162A6"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rsidP="00B97921">
    <w:pPr>
      <w:pStyle w:val="Fuzeile"/>
      <w:tabs>
        <w:tab w:val="clear" w:pos="4536"/>
        <w:tab w:val="clear" w:pos="9072"/>
        <w:tab w:val="right" w:pos="9921"/>
      </w:tabs>
      <w:jc w:val="both"/>
    </w:pPr>
  </w:p>
  <w:p w:rsidR="00E162A6" w:rsidRPr="00E87B1F" w:rsidRDefault="00E162A6"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Pr>
        <w:noProof/>
      </w:rPr>
      <w:t>12. Februar 2019</w:t>
    </w:r>
    <w:r w:rsidRPr="004746F8">
      <w:fldChar w:fldCharType="end"/>
    </w:r>
    <w:r w:rsidRPr="00E87B1F">
      <w:rPr>
        <w:lang w:val="en-GB"/>
      </w:rPr>
      <w:tab/>
    </w:r>
    <w:proofErr w:type="spellStart"/>
    <w:r w:rsidRPr="00E87B1F">
      <w:rPr>
        <w:lang w:val="en-GB"/>
      </w:rPr>
      <w:t>Dusanic</w:t>
    </w:r>
    <w:proofErr w:type="spellEnd"/>
    <w:r w:rsidRPr="00E87B1F">
      <w:rPr>
        <w:lang w:val="en-GB"/>
      </w:rPr>
      <w:t xml:space="preserve">, </w:t>
    </w:r>
    <w:proofErr w:type="spellStart"/>
    <w:r w:rsidRPr="00E87B1F">
      <w:rPr>
        <w:lang w:val="en-GB"/>
      </w:rPr>
      <w:t>Ljutic</w:t>
    </w:r>
    <w:proofErr w:type="spellEnd"/>
    <w:r w:rsidRPr="00E87B1F">
      <w:rPr>
        <w:lang w:val="en-GB"/>
      </w:rPr>
      <w:t>,</w:t>
    </w:r>
    <w:r>
      <w:rPr>
        <w:lang w:val="en-GB"/>
      </w:rPr>
      <w:t xml:space="preserve"> </w:t>
    </w:r>
    <w:proofErr w:type="spellStart"/>
    <w:r w:rsidRPr="00E87B1F">
      <w:rPr>
        <w:lang w:val="en-GB"/>
      </w:rPr>
      <w:t>Samardzic</w:t>
    </w:r>
    <w:proofErr w:type="spellEnd"/>
    <w:r w:rsidRPr="00E87B1F">
      <w:rPr>
        <w:lang w:val="en-GB"/>
      </w:rPr>
      <w:t>,</w:t>
    </w:r>
    <w:r w:rsidRPr="0013100D">
      <w:rPr>
        <w:lang w:val="en-GB"/>
      </w:rPr>
      <w:t xml:space="preserve"> </w:t>
    </w:r>
    <w:proofErr w:type="spellStart"/>
    <w:r w:rsidRPr="00E87B1F">
      <w:rPr>
        <w:lang w:val="en-GB"/>
      </w:rPr>
      <w:t>Stojcevic</w:t>
    </w:r>
    <w:proofErr w:type="spellEnd"/>
    <w:r>
      <w:rPr>
        <w:lang w:val="en-GB"/>
      </w:rPr>
      <w:t>,</w:t>
    </w:r>
    <w:r w:rsidRPr="00E87B1F">
      <w:rPr>
        <w:lang w:val="en-GB"/>
      </w:rPr>
      <w:t xml:space="preserve"> Tomic</w:t>
    </w:r>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5A93" w:rsidRDefault="003C5A93" w:rsidP="000A78E0">
      <w:pPr>
        <w:spacing w:line="240" w:lineRule="auto"/>
      </w:pPr>
      <w:r>
        <w:separator/>
      </w:r>
    </w:p>
  </w:footnote>
  <w:footnote w:type="continuationSeparator" w:id="0">
    <w:p w:rsidR="003C5A93" w:rsidRDefault="003C5A93"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rsidP="00BD398D">
    <w:pPr>
      <w:pStyle w:val="Kopfzeile"/>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83C2C"/>
    <w:multiLevelType w:val="hybridMultilevel"/>
    <w:tmpl w:val="41BAD2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210F68"/>
    <w:multiLevelType w:val="multilevel"/>
    <w:tmpl w:val="0C07001D"/>
    <w:numStyleLink w:val="ListJKU"/>
  </w:abstractNum>
  <w:abstractNum w:abstractNumId="3"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F8C6633"/>
    <w:multiLevelType w:val="multilevel"/>
    <w:tmpl w:val="0C07001D"/>
    <w:numStyleLink w:val="ListJKU"/>
  </w:abstractNum>
  <w:abstractNum w:abstractNumId="5" w15:restartNumberingAfterBreak="0">
    <w:nsid w:val="25321E3F"/>
    <w:multiLevelType w:val="hybridMultilevel"/>
    <w:tmpl w:val="0A8020A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D6C1106"/>
    <w:multiLevelType w:val="multilevel"/>
    <w:tmpl w:val="D0389CD2"/>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lang w:val="de-AT"/>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BD46D3"/>
    <w:multiLevelType w:val="hybridMultilevel"/>
    <w:tmpl w:val="8438D1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08B3AD6"/>
    <w:multiLevelType w:val="multilevel"/>
    <w:tmpl w:val="0C07001D"/>
    <w:numStyleLink w:val="ListeJKU"/>
  </w:abstractNum>
  <w:abstractNum w:abstractNumId="13" w15:restartNumberingAfterBreak="0">
    <w:nsid w:val="5628005B"/>
    <w:multiLevelType w:val="hybridMultilevel"/>
    <w:tmpl w:val="9DE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600B3EC7"/>
    <w:multiLevelType w:val="hybridMultilevel"/>
    <w:tmpl w:val="1C58A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E3D667E"/>
    <w:multiLevelType w:val="multilevel"/>
    <w:tmpl w:val="0C07001D"/>
    <w:numStyleLink w:val="ListJKU"/>
  </w:abstractNum>
  <w:abstractNum w:abstractNumId="16" w15:restartNumberingAfterBreak="0">
    <w:nsid w:val="734A412A"/>
    <w:multiLevelType w:val="multilevel"/>
    <w:tmpl w:val="0C07001D"/>
    <w:numStyleLink w:val="ListJKU"/>
  </w:abstractNum>
  <w:num w:numId="1">
    <w:abstractNumId w:val="8"/>
  </w:num>
  <w:num w:numId="2">
    <w:abstractNumId w:val="12"/>
  </w:num>
  <w:num w:numId="3">
    <w:abstractNumId w:val="11"/>
  </w:num>
  <w:num w:numId="4">
    <w:abstractNumId w:val="3"/>
  </w:num>
  <w:num w:numId="5">
    <w:abstractNumId w:val="7"/>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5"/>
  </w:num>
  <w:num w:numId="10">
    <w:abstractNumId w:val="16"/>
  </w:num>
  <w:num w:numId="11">
    <w:abstractNumId w:val="4"/>
  </w:num>
  <w:num w:numId="12">
    <w:abstractNumId w:val="6"/>
  </w:num>
  <w:num w:numId="13">
    <w:abstractNumId w:val="1"/>
  </w:num>
  <w:num w:numId="14">
    <w:abstractNumId w:val="9"/>
  </w:num>
  <w:num w:numId="15">
    <w:abstractNumId w:val="14"/>
  </w:num>
  <w:num w:numId="16">
    <w:abstractNumId w:val="9"/>
  </w:num>
  <w:num w:numId="17">
    <w:abstractNumId w:val="13"/>
  </w:num>
  <w:num w:numId="18">
    <w:abstractNumId w:val="0"/>
  </w:num>
  <w:num w:numId="19">
    <w:abstractNumId w:val="10"/>
  </w:num>
  <w:num w:numId="2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505F"/>
    <w:rsid w:val="00006787"/>
    <w:rsid w:val="00007C31"/>
    <w:rsid w:val="00012176"/>
    <w:rsid w:val="0001254C"/>
    <w:rsid w:val="00012F1F"/>
    <w:rsid w:val="0001338D"/>
    <w:rsid w:val="000142CC"/>
    <w:rsid w:val="00014DF7"/>
    <w:rsid w:val="00020F8A"/>
    <w:rsid w:val="00020FC5"/>
    <w:rsid w:val="00021DCB"/>
    <w:rsid w:val="00022739"/>
    <w:rsid w:val="0002434D"/>
    <w:rsid w:val="00026644"/>
    <w:rsid w:val="0003638D"/>
    <w:rsid w:val="00040165"/>
    <w:rsid w:val="00041BF9"/>
    <w:rsid w:val="0004290C"/>
    <w:rsid w:val="000435A7"/>
    <w:rsid w:val="00044044"/>
    <w:rsid w:val="00050135"/>
    <w:rsid w:val="00050D39"/>
    <w:rsid w:val="00051EB1"/>
    <w:rsid w:val="00055908"/>
    <w:rsid w:val="00060B0D"/>
    <w:rsid w:val="0006477F"/>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53AF"/>
    <w:rsid w:val="000A61DB"/>
    <w:rsid w:val="000A78E0"/>
    <w:rsid w:val="000B2A4B"/>
    <w:rsid w:val="000B31D7"/>
    <w:rsid w:val="000B3E3C"/>
    <w:rsid w:val="000B482E"/>
    <w:rsid w:val="000B5E9F"/>
    <w:rsid w:val="000B7E35"/>
    <w:rsid w:val="000C0B44"/>
    <w:rsid w:val="000C35CC"/>
    <w:rsid w:val="000C450D"/>
    <w:rsid w:val="000D13A9"/>
    <w:rsid w:val="000D20A2"/>
    <w:rsid w:val="000D5DF8"/>
    <w:rsid w:val="000D62F4"/>
    <w:rsid w:val="000E060D"/>
    <w:rsid w:val="000E31C5"/>
    <w:rsid w:val="000E39EB"/>
    <w:rsid w:val="000F0491"/>
    <w:rsid w:val="000F0A7A"/>
    <w:rsid w:val="000F27DF"/>
    <w:rsid w:val="000F55D0"/>
    <w:rsid w:val="000F58B2"/>
    <w:rsid w:val="001002E2"/>
    <w:rsid w:val="00101E56"/>
    <w:rsid w:val="00102071"/>
    <w:rsid w:val="001029ED"/>
    <w:rsid w:val="001046B8"/>
    <w:rsid w:val="00105437"/>
    <w:rsid w:val="001072FF"/>
    <w:rsid w:val="00110A27"/>
    <w:rsid w:val="00114DCB"/>
    <w:rsid w:val="001175A9"/>
    <w:rsid w:val="0012065E"/>
    <w:rsid w:val="00124F69"/>
    <w:rsid w:val="001271FC"/>
    <w:rsid w:val="00127263"/>
    <w:rsid w:val="00127D6D"/>
    <w:rsid w:val="0013100D"/>
    <w:rsid w:val="00131071"/>
    <w:rsid w:val="001322F8"/>
    <w:rsid w:val="00134AF8"/>
    <w:rsid w:val="001368DB"/>
    <w:rsid w:val="00145C9E"/>
    <w:rsid w:val="00150293"/>
    <w:rsid w:val="001510BE"/>
    <w:rsid w:val="00153EDA"/>
    <w:rsid w:val="00154C62"/>
    <w:rsid w:val="00155BB4"/>
    <w:rsid w:val="00156902"/>
    <w:rsid w:val="001630FC"/>
    <w:rsid w:val="00167711"/>
    <w:rsid w:val="00167D3D"/>
    <w:rsid w:val="00170603"/>
    <w:rsid w:val="00172CBC"/>
    <w:rsid w:val="0017625A"/>
    <w:rsid w:val="001771C5"/>
    <w:rsid w:val="0017773D"/>
    <w:rsid w:val="0018100A"/>
    <w:rsid w:val="00181E4D"/>
    <w:rsid w:val="001834F2"/>
    <w:rsid w:val="00185038"/>
    <w:rsid w:val="00185FEF"/>
    <w:rsid w:val="0019275F"/>
    <w:rsid w:val="001956B2"/>
    <w:rsid w:val="00196C69"/>
    <w:rsid w:val="001A12AE"/>
    <w:rsid w:val="001A2796"/>
    <w:rsid w:val="001A2C77"/>
    <w:rsid w:val="001A2FA7"/>
    <w:rsid w:val="001B673F"/>
    <w:rsid w:val="001B684C"/>
    <w:rsid w:val="001B6C1A"/>
    <w:rsid w:val="001B6D8E"/>
    <w:rsid w:val="001C573D"/>
    <w:rsid w:val="001C6BD7"/>
    <w:rsid w:val="001D4828"/>
    <w:rsid w:val="001D6FC6"/>
    <w:rsid w:val="001D7EB2"/>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491A"/>
    <w:rsid w:val="00214F6C"/>
    <w:rsid w:val="00221382"/>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860F3"/>
    <w:rsid w:val="0029034A"/>
    <w:rsid w:val="00291136"/>
    <w:rsid w:val="00293F18"/>
    <w:rsid w:val="002949C7"/>
    <w:rsid w:val="00295DD6"/>
    <w:rsid w:val="002971C7"/>
    <w:rsid w:val="00297DCB"/>
    <w:rsid w:val="002A1832"/>
    <w:rsid w:val="002A27BF"/>
    <w:rsid w:val="002A38CC"/>
    <w:rsid w:val="002A4F00"/>
    <w:rsid w:val="002A5D38"/>
    <w:rsid w:val="002A7333"/>
    <w:rsid w:val="002A7D28"/>
    <w:rsid w:val="002B13A1"/>
    <w:rsid w:val="002B26F0"/>
    <w:rsid w:val="002B3824"/>
    <w:rsid w:val="002C561B"/>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57EA"/>
    <w:rsid w:val="002F7EB7"/>
    <w:rsid w:val="00300FA2"/>
    <w:rsid w:val="0030166D"/>
    <w:rsid w:val="003025EF"/>
    <w:rsid w:val="00305558"/>
    <w:rsid w:val="003075F7"/>
    <w:rsid w:val="00307D5B"/>
    <w:rsid w:val="003141A0"/>
    <w:rsid w:val="003154B1"/>
    <w:rsid w:val="00320C6C"/>
    <w:rsid w:val="00320F08"/>
    <w:rsid w:val="00321589"/>
    <w:rsid w:val="00325F13"/>
    <w:rsid w:val="0033539F"/>
    <w:rsid w:val="00335E3C"/>
    <w:rsid w:val="0033623B"/>
    <w:rsid w:val="00340A25"/>
    <w:rsid w:val="00340B93"/>
    <w:rsid w:val="00343612"/>
    <w:rsid w:val="00345A12"/>
    <w:rsid w:val="0034629E"/>
    <w:rsid w:val="00352030"/>
    <w:rsid w:val="00353148"/>
    <w:rsid w:val="00354B11"/>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6695"/>
    <w:rsid w:val="003B79F6"/>
    <w:rsid w:val="003C09A5"/>
    <w:rsid w:val="003C5088"/>
    <w:rsid w:val="003C5A93"/>
    <w:rsid w:val="003C6F04"/>
    <w:rsid w:val="003C7E98"/>
    <w:rsid w:val="003D0D18"/>
    <w:rsid w:val="003D27EA"/>
    <w:rsid w:val="003D73DA"/>
    <w:rsid w:val="003D7693"/>
    <w:rsid w:val="003D7EC7"/>
    <w:rsid w:val="003E09C8"/>
    <w:rsid w:val="003E17F6"/>
    <w:rsid w:val="003E44C5"/>
    <w:rsid w:val="003E542E"/>
    <w:rsid w:val="003E62AE"/>
    <w:rsid w:val="003F0A18"/>
    <w:rsid w:val="003F542A"/>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37F4E"/>
    <w:rsid w:val="00445944"/>
    <w:rsid w:val="00446A87"/>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191D"/>
    <w:rsid w:val="00492C81"/>
    <w:rsid w:val="00493458"/>
    <w:rsid w:val="00493D25"/>
    <w:rsid w:val="004A13BE"/>
    <w:rsid w:val="004A5B02"/>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1E83"/>
    <w:rsid w:val="00512316"/>
    <w:rsid w:val="00512A4E"/>
    <w:rsid w:val="00512FB5"/>
    <w:rsid w:val="00512FC8"/>
    <w:rsid w:val="0051400E"/>
    <w:rsid w:val="005165A4"/>
    <w:rsid w:val="00520497"/>
    <w:rsid w:val="005239DB"/>
    <w:rsid w:val="00524A5F"/>
    <w:rsid w:val="00524CA5"/>
    <w:rsid w:val="00524E13"/>
    <w:rsid w:val="00530708"/>
    <w:rsid w:val="00531E0D"/>
    <w:rsid w:val="00535610"/>
    <w:rsid w:val="00536DD3"/>
    <w:rsid w:val="00540437"/>
    <w:rsid w:val="00540790"/>
    <w:rsid w:val="00541A5C"/>
    <w:rsid w:val="00541D3F"/>
    <w:rsid w:val="00541F8E"/>
    <w:rsid w:val="00542909"/>
    <w:rsid w:val="00542EF9"/>
    <w:rsid w:val="00547C18"/>
    <w:rsid w:val="00547D27"/>
    <w:rsid w:val="005500E7"/>
    <w:rsid w:val="0055101D"/>
    <w:rsid w:val="005521F1"/>
    <w:rsid w:val="00552B53"/>
    <w:rsid w:val="005535BD"/>
    <w:rsid w:val="00553B9B"/>
    <w:rsid w:val="00553D99"/>
    <w:rsid w:val="005555DD"/>
    <w:rsid w:val="00556EED"/>
    <w:rsid w:val="0056373F"/>
    <w:rsid w:val="00573650"/>
    <w:rsid w:val="00574172"/>
    <w:rsid w:val="0057464D"/>
    <w:rsid w:val="005774F3"/>
    <w:rsid w:val="00584612"/>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07B"/>
    <w:rsid w:val="005B56D3"/>
    <w:rsid w:val="005B5973"/>
    <w:rsid w:val="005B7B87"/>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21"/>
    <w:rsid w:val="005F78AB"/>
    <w:rsid w:val="0060399F"/>
    <w:rsid w:val="006073CB"/>
    <w:rsid w:val="00607CF4"/>
    <w:rsid w:val="00610F44"/>
    <w:rsid w:val="00611AC5"/>
    <w:rsid w:val="00613889"/>
    <w:rsid w:val="0061571E"/>
    <w:rsid w:val="006176FA"/>
    <w:rsid w:val="00620D19"/>
    <w:rsid w:val="0062285D"/>
    <w:rsid w:val="0062392C"/>
    <w:rsid w:val="00626156"/>
    <w:rsid w:val="006415A6"/>
    <w:rsid w:val="006439BD"/>
    <w:rsid w:val="00643FDC"/>
    <w:rsid w:val="0064579D"/>
    <w:rsid w:val="00645C5E"/>
    <w:rsid w:val="006475D7"/>
    <w:rsid w:val="00654B17"/>
    <w:rsid w:val="006550DC"/>
    <w:rsid w:val="00657E3C"/>
    <w:rsid w:val="00657F79"/>
    <w:rsid w:val="00660630"/>
    <w:rsid w:val="0066174E"/>
    <w:rsid w:val="00664B97"/>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3F"/>
    <w:rsid w:val="006C66E1"/>
    <w:rsid w:val="006C77EB"/>
    <w:rsid w:val="006D0E53"/>
    <w:rsid w:val="006D1B4E"/>
    <w:rsid w:val="006D4D40"/>
    <w:rsid w:val="006D549D"/>
    <w:rsid w:val="006D7242"/>
    <w:rsid w:val="006D7AE8"/>
    <w:rsid w:val="006E1865"/>
    <w:rsid w:val="006E2CAD"/>
    <w:rsid w:val="006E38FB"/>
    <w:rsid w:val="006E3A11"/>
    <w:rsid w:val="006E45A1"/>
    <w:rsid w:val="006E6926"/>
    <w:rsid w:val="006E7195"/>
    <w:rsid w:val="006E7901"/>
    <w:rsid w:val="006E7B92"/>
    <w:rsid w:val="006F0740"/>
    <w:rsid w:val="006F5311"/>
    <w:rsid w:val="006F766E"/>
    <w:rsid w:val="00700421"/>
    <w:rsid w:val="0070042F"/>
    <w:rsid w:val="00705B34"/>
    <w:rsid w:val="00705E8D"/>
    <w:rsid w:val="00707515"/>
    <w:rsid w:val="00711DF8"/>
    <w:rsid w:val="00716DD3"/>
    <w:rsid w:val="00717E67"/>
    <w:rsid w:val="007211A3"/>
    <w:rsid w:val="00722AB3"/>
    <w:rsid w:val="00722CA3"/>
    <w:rsid w:val="00722F2E"/>
    <w:rsid w:val="0072313D"/>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611F"/>
    <w:rsid w:val="00767268"/>
    <w:rsid w:val="00767FED"/>
    <w:rsid w:val="00773E58"/>
    <w:rsid w:val="00774356"/>
    <w:rsid w:val="0077624C"/>
    <w:rsid w:val="00777AFD"/>
    <w:rsid w:val="00777BB3"/>
    <w:rsid w:val="007813E7"/>
    <w:rsid w:val="00782CF7"/>
    <w:rsid w:val="007831BE"/>
    <w:rsid w:val="0078482C"/>
    <w:rsid w:val="00787010"/>
    <w:rsid w:val="007933FE"/>
    <w:rsid w:val="0079403C"/>
    <w:rsid w:val="00797F78"/>
    <w:rsid w:val="007A2AA2"/>
    <w:rsid w:val="007A2AAD"/>
    <w:rsid w:val="007A4838"/>
    <w:rsid w:val="007A70FB"/>
    <w:rsid w:val="007A740A"/>
    <w:rsid w:val="007A7E53"/>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135C"/>
    <w:rsid w:val="00805139"/>
    <w:rsid w:val="00805F5B"/>
    <w:rsid w:val="008105C4"/>
    <w:rsid w:val="00810A30"/>
    <w:rsid w:val="00813497"/>
    <w:rsid w:val="00814393"/>
    <w:rsid w:val="00815FB0"/>
    <w:rsid w:val="00817E5A"/>
    <w:rsid w:val="00820BDB"/>
    <w:rsid w:val="00823368"/>
    <w:rsid w:val="00830A1B"/>
    <w:rsid w:val="00832706"/>
    <w:rsid w:val="00834910"/>
    <w:rsid w:val="0083552D"/>
    <w:rsid w:val="008360C8"/>
    <w:rsid w:val="008420FE"/>
    <w:rsid w:val="00845559"/>
    <w:rsid w:val="00853C13"/>
    <w:rsid w:val="00853ECA"/>
    <w:rsid w:val="008551B8"/>
    <w:rsid w:val="008576C9"/>
    <w:rsid w:val="00860213"/>
    <w:rsid w:val="00861D04"/>
    <w:rsid w:val="0086202D"/>
    <w:rsid w:val="008625C6"/>
    <w:rsid w:val="00862943"/>
    <w:rsid w:val="00867FF5"/>
    <w:rsid w:val="00871907"/>
    <w:rsid w:val="008730D8"/>
    <w:rsid w:val="00874104"/>
    <w:rsid w:val="00874C03"/>
    <w:rsid w:val="0087501B"/>
    <w:rsid w:val="00876A45"/>
    <w:rsid w:val="00883254"/>
    <w:rsid w:val="008870C0"/>
    <w:rsid w:val="00887178"/>
    <w:rsid w:val="00893EC3"/>
    <w:rsid w:val="00895A8E"/>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094F"/>
    <w:rsid w:val="009717B7"/>
    <w:rsid w:val="00973620"/>
    <w:rsid w:val="0097409B"/>
    <w:rsid w:val="00976136"/>
    <w:rsid w:val="00982AA2"/>
    <w:rsid w:val="00983255"/>
    <w:rsid w:val="009832D0"/>
    <w:rsid w:val="00983A2C"/>
    <w:rsid w:val="009840CC"/>
    <w:rsid w:val="009849D6"/>
    <w:rsid w:val="009862F3"/>
    <w:rsid w:val="009902EE"/>
    <w:rsid w:val="00990480"/>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B6533"/>
    <w:rsid w:val="009C050A"/>
    <w:rsid w:val="009C0F7A"/>
    <w:rsid w:val="009C197A"/>
    <w:rsid w:val="009C1D9B"/>
    <w:rsid w:val="009C33F0"/>
    <w:rsid w:val="009C5231"/>
    <w:rsid w:val="009C568C"/>
    <w:rsid w:val="009C5DDE"/>
    <w:rsid w:val="009C7227"/>
    <w:rsid w:val="009C7F93"/>
    <w:rsid w:val="009D2F7F"/>
    <w:rsid w:val="009D692A"/>
    <w:rsid w:val="009D6D52"/>
    <w:rsid w:val="009D7375"/>
    <w:rsid w:val="009E04FE"/>
    <w:rsid w:val="009E3B1F"/>
    <w:rsid w:val="009E783D"/>
    <w:rsid w:val="009F26CC"/>
    <w:rsid w:val="009F2EC2"/>
    <w:rsid w:val="009F4B64"/>
    <w:rsid w:val="009F6404"/>
    <w:rsid w:val="00A00675"/>
    <w:rsid w:val="00A01675"/>
    <w:rsid w:val="00A03EAB"/>
    <w:rsid w:val="00A064CB"/>
    <w:rsid w:val="00A06BF4"/>
    <w:rsid w:val="00A07A9A"/>
    <w:rsid w:val="00A107D9"/>
    <w:rsid w:val="00A110A1"/>
    <w:rsid w:val="00A15863"/>
    <w:rsid w:val="00A17EAC"/>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5DE8"/>
    <w:rsid w:val="00A760E4"/>
    <w:rsid w:val="00A864DA"/>
    <w:rsid w:val="00A906E7"/>
    <w:rsid w:val="00A94104"/>
    <w:rsid w:val="00AA0715"/>
    <w:rsid w:val="00AA09F1"/>
    <w:rsid w:val="00AA63DE"/>
    <w:rsid w:val="00AA79C9"/>
    <w:rsid w:val="00AA7A31"/>
    <w:rsid w:val="00AB0814"/>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2500E"/>
    <w:rsid w:val="00B32133"/>
    <w:rsid w:val="00B347A1"/>
    <w:rsid w:val="00B41873"/>
    <w:rsid w:val="00B4787B"/>
    <w:rsid w:val="00B5092E"/>
    <w:rsid w:val="00B517F1"/>
    <w:rsid w:val="00B52E8F"/>
    <w:rsid w:val="00B5303C"/>
    <w:rsid w:val="00B53C5A"/>
    <w:rsid w:val="00B5567C"/>
    <w:rsid w:val="00B57604"/>
    <w:rsid w:val="00B57A60"/>
    <w:rsid w:val="00B57F6E"/>
    <w:rsid w:val="00B614EA"/>
    <w:rsid w:val="00B62601"/>
    <w:rsid w:val="00B63D82"/>
    <w:rsid w:val="00B65D47"/>
    <w:rsid w:val="00B66388"/>
    <w:rsid w:val="00B666B1"/>
    <w:rsid w:val="00B6763B"/>
    <w:rsid w:val="00B723D1"/>
    <w:rsid w:val="00B73B1B"/>
    <w:rsid w:val="00B7412A"/>
    <w:rsid w:val="00B77D01"/>
    <w:rsid w:val="00B8532C"/>
    <w:rsid w:val="00B85EC4"/>
    <w:rsid w:val="00B924B4"/>
    <w:rsid w:val="00B94550"/>
    <w:rsid w:val="00B96B68"/>
    <w:rsid w:val="00B97921"/>
    <w:rsid w:val="00BA2757"/>
    <w:rsid w:val="00BA2898"/>
    <w:rsid w:val="00BA377E"/>
    <w:rsid w:val="00BA4BC7"/>
    <w:rsid w:val="00BA4E50"/>
    <w:rsid w:val="00BA56AC"/>
    <w:rsid w:val="00BA73E4"/>
    <w:rsid w:val="00BB0ACF"/>
    <w:rsid w:val="00BB1293"/>
    <w:rsid w:val="00BB2BF8"/>
    <w:rsid w:val="00BB4241"/>
    <w:rsid w:val="00BB72D5"/>
    <w:rsid w:val="00BB772D"/>
    <w:rsid w:val="00BC04CB"/>
    <w:rsid w:val="00BD398D"/>
    <w:rsid w:val="00BD54CC"/>
    <w:rsid w:val="00BD5B6D"/>
    <w:rsid w:val="00BE1371"/>
    <w:rsid w:val="00BF3F45"/>
    <w:rsid w:val="00BF6842"/>
    <w:rsid w:val="00BF68E8"/>
    <w:rsid w:val="00BF75DB"/>
    <w:rsid w:val="00C00F17"/>
    <w:rsid w:val="00C10085"/>
    <w:rsid w:val="00C13CE8"/>
    <w:rsid w:val="00C157AD"/>
    <w:rsid w:val="00C15A05"/>
    <w:rsid w:val="00C203F2"/>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540FD"/>
    <w:rsid w:val="00C5473A"/>
    <w:rsid w:val="00C602D9"/>
    <w:rsid w:val="00C60ACD"/>
    <w:rsid w:val="00C64D81"/>
    <w:rsid w:val="00C66539"/>
    <w:rsid w:val="00C66EF5"/>
    <w:rsid w:val="00C72EBE"/>
    <w:rsid w:val="00C7627C"/>
    <w:rsid w:val="00C76875"/>
    <w:rsid w:val="00C777D1"/>
    <w:rsid w:val="00C83831"/>
    <w:rsid w:val="00C85369"/>
    <w:rsid w:val="00C85CD1"/>
    <w:rsid w:val="00C87D25"/>
    <w:rsid w:val="00C9221F"/>
    <w:rsid w:val="00C938BA"/>
    <w:rsid w:val="00C93C39"/>
    <w:rsid w:val="00C955BC"/>
    <w:rsid w:val="00CA07FE"/>
    <w:rsid w:val="00CB0D9D"/>
    <w:rsid w:val="00CB1380"/>
    <w:rsid w:val="00CB1682"/>
    <w:rsid w:val="00CB4792"/>
    <w:rsid w:val="00CC15E8"/>
    <w:rsid w:val="00CC57D5"/>
    <w:rsid w:val="00CC5BE2"/>
    <w:rsid w:val="00CC6A27"/>
    <w:rsid w:val="00CD3446"/>
    <w:rsid w:val="00CD3B73"/>
    <w:rsid w:val="00CD482D"/>
    <w:rsid w:val="00CD5308"/>
    <w:rsid w:val="00CD71AE"/>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A2B"/>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8287B"/>
    <w:rsid w:val="00D9499B"/>
    <w:rsid w:val="00D972A9"/>
    <w:rsid w:val="00DA3A7B"/>
    <w:rsid w:val="00DA554F"/>
    <w:rsid w:val="00DA7A6A"/>
    <w:rsid w:val="00DB2AD6"/>
    <w:rsid w:val="00DB6913"/>
    <w:rsid w:val="00DC07B5"/>
    <w:rsid w:val="00DD0E55"/>
    <w:rsid w:val="00DD3618"/>
    <w:rsid w:val="00DD43C7"/>
    <w:rsid w:val="00DD4FC9"/>
    <w:rsid w:val="00DD7AF3"/>
    <w:rsid w:val="00DE214A"/>
    <w:rsid w:val="00DE23F9"/>
    <w:rsid w:val="00DE4488"/>
    <w:rsid w:val="00DE78A3"/>
    <w:rsid w:val="00DF1263"/>
    <w:rsid w:val="00DF5147"/>
    <w:rsid w:val="00DF656A"/>
    <w:rsid w:val="00DF709A"/>
    <w:rsid w:val="00E03EB0"/>
    <w:rsid w:val="00E07CD4"/>
    <w:rsid w:val="00E10DB4"/>
    <w:rsid w:val="00E122D4"/>
    <w:rsid w:val="00E13EB8"/>
    <w:rsid w:val="00E1412C"/>
    <w:rsid w:val="00E145D8"/>
    <w:rsid w:val="00E162A6"/>
    <w:rsid w:val="00E162D8"/>
    <w:rsid w:val="00E1774F"/>
    <w:rsid w:val="00E201ED"/>
    <w:rsid w:val="00E20A7C"/>
    <w:rsid w:val="00E232BA"/>
    <w:rsid w:val="00E334ED"/>
    <w:rsid w:val="00E4170D"/>
    <w:rsid w:val="00E436F8"/>
    <w:rsid w:val="00E4526D"/>
    <w:rsid w:val="00E51781"/>
    <w:rsid w:val="00E54750"/>
    <w:rsid w:val="00E56887"/>
    <w:rsid w:val="00E61DB9"/>
    <w:rsid w:val="00E643EE"/>
    <w:rsid w:val="00E65CB9"/>
    <w:rsid w:val="00E6736A"/>
    <w:rsid w:val="00E742ED"/>
    <w:rsid w:val="00E75EFD"/>
    <w:rsid w:val="00E83D06"/>
    <w:rsid w:val="00E87B1F"/>
    <w:rsid w:val="00E93246"/>
    <w:rsid w:val="00E944F8"/>
    <w:rsid w:val="00E9754F"/>
    <w:rsid w:val="00EA227F"/>
    <w:rsid w:val="00EA2BF8"/>
    <w:rsid w:val="00EA384B"/>
    <w:rsid w:val="00EA648F"/>
    <w:rsid w:val="00EB1ED4"/>
    <w:rsid w:val="00EB30F5"/>
    <w:rsid w:val="00EB3C94"/>
    <w:rsid w:val="00EB6806"/>
    <w:rsid w:val="00EC1757"/>
    <w:rsid w:val="00EC352D"/>
    <w:rsid w:val="00ED035D"/>
    <w:rsid w:val="00ED1A64"/>
    <w:rsid w:val="00ED662A"/>
    <w:rsid w:val="00ED791C"/>
    <w:rsid w:val="00EF2498"/>
    <w:rsid w:val="00EF62D9"/>
    <w:rsid w:val="00EF6FD6"/>
    <w:rsid w:val="00F019E7"/>
    <w:rsid w:val="00F01E96"/>
    <w:rsid w:val="00F0365D"/>
    <w:rsid w:val="00F04562"/>
    <w:rsid w:val="00F04929"/>
    <w:rsid w:val="00F057A3"/>
    <w:rsid w:val="00F06753"/>
    <w:rsid w:val="00F1323E"/>
    <w:rsid w:val="00F16D7E"/>
    <w:rsid w:val="00F20316"/>
    <w:rsid w:val="00F236B4"/>
    <w:rsid w:val="00F24FFE"/>
    <w:rsid w:val="00F27266"/>
    <w:rsid w:val="00F2747A"/>
    <w:rsid w:val="00F3090B"/>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50C6"/>
    <w:rsid w:val="00F74D1B"/>
    <w:rsid w:val="00F76FD7"/>
    <w:rsid w:val="00F77327"/>
    <w:rsid w:val="00F83A4A"/>
    <w:rsid w:val="00F85B47"/>
    <w:rsid w:val="00F8701B"/>
    <w:rsid w:val="00F93E08"/>
    <w:rsid w:val="00F95CE3"/>
    <w:rsid w:val="00FA0669"/>
    <w:rsid w:val="00FA2F45"/>
    <w:rsid w:val="00FA6443"/>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62119"/>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 w:type="character" w:styleId="Hervorhebung">
    <w:name w:val="Emphasis"/>
    <w:basedOn w:val="Absatz-Standardschriftart"/>
    <w:uiPriority w:val="20"/>
    <w:qFormat/>
    <w:rsid w:val="00C157AD"/>
    <w:rPr>
      <w:i/>
      <w:iCs/>
    </w:rPr>
  </w:style>
  <w:style w:type="character" w:customStyle="1" w:styleId="office-form-question-choice-text-span">
    <w:name w:val="office-form-question-choice-text-span"/>
    <w:basedOn w:val="Absatz-Standardschriftart"/>
    <w:rsid w:val="00990480"/>
  </w:style>
  <w:style w:type="character" w:customStyle="1" w:styleId="documentauthor">
    <w:name w:val="documentauthor"/>
    <w:basedOn w:val="Absatz-Standardschriftart"/>
    <w:rsid w:val="00AB0814"/>
  </w:style>
  <w:style w:type="character" w:customStyle="1" w:styleId="documentcontributors">
    <w:name w:val="documentcontributors"/>
    <w:basedOn w:val="Absatz-Standardschriftart"/>
    <w:rsid w:val="00AB0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461505902">
      <w:bodyDiv w:val="1"/>
      <w:marLeft w:val="0"/>
      <w:marRight w:val="0"/>
      <w:marTop w:val="0"/>
      <w:marBottom w:val="0"/>
      <w:divBdr>
        <w:top w:val="none" w:sz="0" w:space="0" w:color="auto"/>
        <w:left w:val="none" w:sz="0" w:space="0" w:color="auto"/>
        <w:bottom w:val="none" w:sz="0" w:space="0" w:color="auto"/>
        <w:right w:val="none" w:sz="0" w:space="0" w:color="auto"/>
      </w:divBdr>
      <w:divsChild>
        <w:div w:id="147291356">
          <w:marLeft w:val="0"/>
          <w:marRight w:val="0"/>
          <w:marTop w:val="0"/>
          <w:marBottom w:val="0"/>
          <w:divBdr>
            <w:top w:val="none" w:sz="0" w:space="0" w:color="auto"/>
            <w:left w:val="none" w:sz="0" w:space="0" w:color="auto"/>
            <w:bottom w:val="none" w:sz="0" w:space="0" w:color="auto"/>
            <w:right w:val="none" w:sz="0" w:space="0" w:color="auto"/>
          </w:divBdr>
          <w:divsChild>
            <w:div w:id="1974290043">
              <w:marLeft w:val="0"/>
              <w:marRight w:val="0"/>
              <w:marTop w:val="0"/>
              <w:marBottom w:val="0"/>
              <w:divBdr>
                <w:top w:val="none" w:sz="0" w:space="0" w:color="auto"/>
                <w:left w:val="none" w:sz="0" w:space="0" w:color="auto"/>
                <w:bottom w:val="none" w:sz="0" w:space="0" w:color="auto"/>
                <w:right w:val="none" w:sz="0" w:space="0" w:color="auto"/>
              </w:divBdr>
            </w:div>
          </w:divsChild>
        </w:div>
        <w:div w:id="606739100">
          <w:marLeft w:val="0"/>
          <w:marRight w:val="0"/>
          <w:marTop w:val="300"/>
          <w:marBottom w:val="0"/>
          <w:divBdr>
            <w:top w:val="none" w:sz="0" w:space="0" w:color="auto"/>
            <w:left w:val="none" w:sz="0" w:space="0" w:color="auto"/>
            <w:bottom w:val="none" w:sz="0" w:space="0" w:color="auto"/>
            <w:right w:val="none" w:sz="0" w:space="0" w:color="auto"/>
          </w:divBdr>
          <w:divsChild>
            <w:div w:id="723943387">
              <w:marLeft w:val="0"/>
              <w:marRight w:val="0"/>
              <w:marTop w:val="0"/>
              <w:marBottom w:val="0"/>
              <w:divBdr>
                <w:top w:val="none" w:sz="0" w:space="0" w:color="auto"/>
                <w:left w:val="none" w:sz="0" w:space="0" w:color="auto"/>
                <w:bottom w:val="none" w:sz="0" w:space="0" w:color="auto"/>
                <w:right w:val="none" w:sz="0" w:space="0" w:color="auto"/>
              </w:divBdr>
            </w:div>
          </w:divsChild>
        </w:div>
        <w:div w:id="946229236">
          <w:marLeft w:val="0"/>
          <w:marRight w:val="0"/>
          <w:marTop w:val="300"/>
          <w:marBottom w:val="0"/>
          <w:divBdr>
            <w:top w:val="none" w:sz="0" w:space="0" w:color="auto"/>
            <w:left w:val="none" w:sz="0" w:space="0" w:color="auto"/>
            <w:bottom w:val="none" w:sz="0" w:space="0" w:color="auto"/>
            <w:right w:val="none" w:sz="0" w:space="0" w:color="auto"/>
          </w:divBdr>
          <w:divsChild>
            <w:div w:id="1742486570">
              <w:marLeft w:val="0"/>
              <w:marRight w:val="0"/>
              <w:marTop w:val="0"/>
              <w:marBottom w:val="0"/>
              <w:divBdr>
                <w:top w:val="none" w:sz="0" w:space="0" w:color="auto"/>
                <w:left w:val="none" w:sz="0" w:space="0" w:color="auto"/>
                <w:bottom w:val="none" w:sz="0" w:space="0" w:color="auto"/>
                <w:right w:val="none" w:sz="0" w:space="0" w:color="auto"/>
              </w:divBdr>
            </w:div>
          </w:divsChild>
        </w:div>
        <w:div w:id="160780358">
          <w:marLeft w:val="0"/>
          <w:marRight w:val="0"/>
          <w:marTop w:val="300"/>
          <w:marBottom w:val="0"/>
          <w:divBdr>
            <w:top w:val="none" w:sz="0" w:space="0" w:color="auto"/>
            <w:left w:val="none" w:sz="0" w:space="0" w:color="auto"/>
            <w:bottom w:val="none" w:sz="0" w:space="0" w:color="auto"/>
            <w:right w:val="none" w:sz="0" w:space="0" w:color="auto"/>
          </w:divBdr>
          <w:divsChild>
            <w:div w:id="1761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1647968">
      <w:bodyDiv w:val="1"/>
      <w:marLeft w:val="0"/>
      <w:marRight w:val="0"/>
      <w:marTop w:val="0"/>
      <w:marBottom w:val="0"/>
      <w:divBdr>
        <w:top w:val="none" w:sz="0" w:space="0" w:color="auto"/>
        <w:left w:val="none" w:sz="0" w:space="0" w:color="auto"/>
        <w:bottom w:val="none" w:sz="0" w:space="0" w:color="auto"/>
        <w:right w:val="none" w:sz="0" w:space="0" w:color="auto"/>
      </w:divBdr>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113161627">
      <w:bodyDiv w:val="1"/>
      <w:marLeft w:val="0"/>
      <w:marRight w:val="0"/>
      <w:marTop w:val="0"/>
      <w:marBottom w:val="0"/>
      <w:divBdr>
        <w:top w:val="none" w:sz="0" w:space="0" w:color="auto"/>
        <w:left w:val="none" w:sz="0" w:space="0" w:color="auto"/>
        <w:bottom w:val="none" w:sz="0" w:space="0" w:color="auto"/>
        <w:right w:val="none" w:sz="0" w:space="0" w:color="auto"/>
      </w:divBdr>
      <w:divsChild>
        <w:div w:id="142934416">
          <w:marLeft w:val="0"/>
          <w:marRight w:val="0"/>
          <w:marTop w:val="0"/>
          <w:marBottom w:val="0"/>
          <w:divBdr>
            <w:top w:val="none" w:sz="0" w:space="0" w:color="auto"/>
            <w:left w:val="none" w:sz="0" w:space="0" w:color="auto"/>
            <w:bottom w:val="none" w:sz="0" w:space="0" w:color="auto"/>
            <w:right w:val="none" w:sz="0" w:space="0" w:color="auto"/>
          </w:divBdr>
        </w:div>
        <w:div w:id="1752311936">
          <w:marLeft w:val="0"/>
          <w:marRight w:val="0"/>
          <w:marTop w:val="0"/>
          <w:marBottom w:val="0"/>
          <w:divBdr>
            <w:top w:val="none" w:sz="0" w:space="0" w:color="auto"/>
            <w:left w:val="none" w:sz="0" w:space="0" w:color="auto"/>
            <w:bottom w:val="none" w:sz="0" w:space="0" w:color="auto"/>
            <w:right w:val="none" w:sz="0" w:space="0" w:color="auto"/>
          </w:divBdr>
        </w:div>
      </w:divsChild>
    </w:div>
    <w:div w:id="1203975860">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file:///C:\Users\Ivan%20Samardzic\Documents\GitHub\PS_InfoEng\Arbeitsdokumente_Aktuell\reqPOOL_Seminarpaper_20190212.docx"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hyperlink" Target="https://reqpool365.sharepoint.com/sites/industry/Freigegebene%20Dokumente/Voestalpine/2.0_Digitale%20Kundenassistenz/05_Abgaben/01_%C3%9Cberblick%20KSC%20&amp;%20PDS.docx?web=1" TargetMode="External"/><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file:///C:\Users\Ivan%20Samardzic\Documents\GitHub\PS_InfoEng\Arbeitsdokumente_Aktuell\reqPOOL_Seminarpaper_2019021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microsoft.com/office/2007/relationships/hdphoto" Target="media/hdphoto1.wdp"/><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file:///C:\Users\Ivan%20Samardzic\Documents\GitHub\PS_InfoEng\Arbeitsdokumente_Aktuell\reqPOOL_Seminarpaper_20190212.docx" TargetMode="Externa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7A2A451C-1BEB-4C1C-98E7-F27F9B56C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Template>
  <TotalTime>0</TotalTime>
  <Pages>53</Pages>
  <Words>13034</Words>
  <Characters>82121</Characters>
  <Application>Microsoft Office Word</Application>
  <DocSecurity>0</DocSecurity>
  <Lines>684</Lines>
  <Paragraphs>189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94966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 </cp:lastModifiedBy>
  <cp:revision>551</cp:revision>
  <cp:lastPrinted>2015-11-11T12:56:00Z</cp:lastPrinted>
  <dcterms:created xsi:type="dcterms:W3CDTF">2018-10-24T11:18:00Z</dcterms:created>
  <dcterms:modified xsi:type="dcterms:W3CDTF">2019-02-12T10:51:00Z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